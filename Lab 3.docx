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465305" w14:textId="60BEB48C" w:rsidR="00C6554A" w:rsidRPr="008B5277" w:rsidRDefault="00BF2E81" w:rsidP="0073717E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 w:rsidRPr="00BF2E81">
        <w:drawing>
          <wp:inline distT="0" distB="0" distL="0" distR="0" wp14:anchorId="0F215B78" wp14:editId="29089116">
            <wp:extent cx="3769626" cy="5049097"/>
            <wp:effectExtent l="57150" t="57150" r="59690" b="56515"/>
            <wp:docPr id="1235240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2403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5796" cy="5057362"/>
                    </a:xfrm>
                    <a:custGeom>
                      <a:avLst/>
                      <a:gdLst>
                        <a:gd name="connsiteX0" fmla="*/ 0 w 3769626"/>
                        <a:gd name="connsiteY0" fmla="*/ 0 h 5049097"/>
                        <a:gd name="connsiteX1" fmla="*/ 463125 w 3769626"/>
                        <a:gd name="connsiteY1" fmla="*/ 0 h 5049097"/>
                        <a:gd name="connsiteX2" fmla="*/ 888555 w 3769626"/>
                        <a:gd name="connsiteY2" fmla="*/ 0 h 5049097"/>
                        <a:gd name="connsiteX3" fmla="*/ 1313984 w 3769626"/>
                        <a:gd name="connsiteY3" fmla="*/ 0 h 5049097"/>
                        <a:gd name="connsiteX4" fmla="*/ 1739413 w 3769626"/>
                        <a:gd name="connsiteY4" fmla="*/ 0 h 5049097"/>
                        <a:gd name="connsiteX5" fmla="*/ 2202539 w 3769626"/>
                        <a:gd name="connsiteY5" fmla="*/ 0 h 5049097"/>
                        <a:gd name="connsiteX6" fmla="*/ 2703360 w 3769626"/>
                        <a:gd name="connsiteY6" fmla="*/ 0 h 5049097"/>
                        <a:gd name="connsiteX7" fmla="*/ 3279575 w 3769626"/>
                        <a:gd name="connsiteY7" fmla="*/ 0 h 5049097"/>
                        <a:gd name="connsiteX8" fmla="*/ 3769626 w 3769626"/>
                        <a:gd name="connsiteY8" fmla="*/ 0 h 5049097"/>
                        <a:gd name="connsiteX9" fmla="*/ 3769626 w 3769626"/>
                        <a:gd name="connsiteY9" fmla="*/ 409538 h 5049097"/>
                        <a:gd name="connsiteX10" fmla="*/ 3769626 w 3769626"/>
                        <a:gd name="connsiteY10" fmla="*/ 1021040 h 5049097"/>
                        <a:gd name="connsiteX11" fmla="*/ 3769626 w 3769626"/>
                        <a:gd name="connsiteY11" fmla="*/ 1430577 h 5049097"/>
                        <a:gd name="connsiteX12" fmla="*/ 3769626 w 3769626"/>
                        <a:gd name="connsiteY12" fmla="*/ 1941097 h 5049097"/>
                        <a:gd name="connsiteX13" fmla="*/ 3769626 w 3769626"/>
                        <a:gd name="connsiteY13" fmla="*/ 2552599 h 5049097"/>
                        <a:gd name="connsiteX14" fmla="*/ 3769626 w 3769626"/>
                        <a:gd name="connsiteY14" fmla="*/ 2962137 h 5049097"/>
                        <a:gd name="connsiteX15" fmla="*/ 3769626 w 3769626"/>
                        <a:gd name="connsiteY15" fmla="*/ 3472657 h 5049097"/>
                        <a:gd name="connsiteX16" fmla="*/ 3769626 w 3769626"/>
                        <a:gd name="connsiteY16" fmla="*/ 4084158 h 5049097"/>
                        <a:gd name="connsiteX17" fmla="*/ 3769626 w 3769626"/>
                        <a:gd name="connsiteY17" fmla="*/ 5049097 h 5049097"/>
                        <a:gd name="connsiteX18" fmla="*/ 3306501 w 3769626"/>
                        <a:gd name="connsiteY18" fmla="*/ 5049097 h 5049097"/>
                        <a:gd name="connsiteX19" fmla="*/ 2730286 w 3769626"/>
                        <a:gd name="connsiteY19" fmla="*/ 5049097 h 5049097"/>
                        <a:gd name="connsiteX20" fmla="*/ 2154072 w 3769626"/>
                        <a:gd name="connsiteY20" fmla="*/ 5049097 h 5049097"/>
                        <a:gd name="connsiteX21" fmla="*/ 1615554 w 3769626"/>
                        <a:gd name="connsiteY21" fmla="*/ 5049097 h 5049097"/>
                        <a:gd name="connsiteX22" fmla="*/ 1077036 w 3769626"/>
                        <a:gd name="connsiteY22" fmla="*/ 5049097 h 5049097"/>
                        <a:gd name="connsiteX23" fmla="*/ 463125 w 3769626"/>
                        <a:gd name="connsiteY23" fmla="*/ 5049097 h 5049097"/>
                        <a:gd name="connsiteX24" fmla="*/ 0 w 3769626"/>
                        <a:gd name="connsiteY24" fmla="*/ 5049097 h 5049097"/>
                        <a:gd name="connsiteX25" fmla="*/ 0 w 3769626"/>
                        <a:gd name="connsiteY25" fmla="*/ 4538577 h 5049097"/>
                        <a:gd name="connsiteX26" fmla="*/ 0 w 3769626"/>
                        <a:gd name="connsiteY26" fmla="*/ 3977566 h 5049097"/>
                        <a:gd name="connsiteX27" fmla="*/ 0 w 3769626"/>
                        <a:gd name="connsiteY27" fmla="*/ 3416556 h 5049097"/>
                        <a:gd name="connsiteX28" fmla="*/ 0 w 3769626"/>
                        <a:gd name="connsiteY28" fmla="*/ 2956527 h 5049097"/>
                        <a:gd name="connsiteX29" fmla="*/ 0 w 3769626"/>
                        <a:gd name="connsiteY29" fmla="*/ 2546989 h 5049097"/>
                        <a:gd name="connsiteX30" fmla="*/ 0 w 3769626"/>
                        <a:gd name="connsiteY30" fmla="*/ 1884996 h 5049097"/>
                        <a:gd name="connsiteX31" fmla="*/ 0 w 3769626"/>
                        <a:gd name="connsiteY31" fmla="*/ 1424967 h 5049097"/>
                        <a:gd name="connsiteX32" fmla="*/ 0 w 3769626"/>
                        <a:gd name="connsiteY32" fmla="*/ 964939 h 5049097"/>
                        <a:gd name="connsiteX33" fmla="*/ 0 w 3769626"/>
                        <a:gd name="connsiteY33" fmla="*/ 555401 h 5049097"/>
                        <a:gd name="connsiteX34" fmla="*/ 0 w 3769626"/>
                        <a:gd name="connsiteY34" fmla="*/ 0 h 5049097"/>
                      </a:gdLst>
                      <a:ahLst/>
                      <a:cxnLst>
                        <a:cxn ang="0">
                          <a:pos x="connsiteX0" y="connsiteY0"/>
                        </a:cxn>
                        <a:cxn ang="0">
                          <a:pos x="connsiteX1" y="connsiteY1"/>
                        </a:cxn>
                        <a:cxn ang="0">
                          <a:pos x="connsiteX2" y="connsiteY2"/>
                        </a:cxn>
                        <a:cxn ang="0">
                          <a:pos x="connsiteX3" y="connsiteY3"/>
                        </a:cxn>
                        <a:cxn ang="0">
                          <a:pos x="connsiteX4" y="connsiteY4"/>
                        </a:cxn>
                        <a:cxn ang="0">
                          <a:pos x="connsiteX5" y="connsiteY5"/>
                        </a:cxn>
                        <a:cxn ang="0">
                          <a:pos x="connsiteX6" y="connsiteY6"/>
                        </a:cxn>
                        <a:cxn ang="0">
                          <a:pos x="connsiteX7" y="connsiteY7"/>
                        </a:cxn>
                        <a:cxn ang="0">
                          <a:pos x="connsiteX8" y="connsiteY8"/>
                        </a:cxn>
                        <a:cxn ang="0">
                          <a:pos x="connsiteX9" y="connsiteY9"/>
                        </a:cxn>
                        <a:cxn ang="0">
                          <a:pos x="connsiteX10" y="connsiteY10"/>
                        </a:cxn>
                        <a:cxn ang="0">
                          <a:pos x="connsiteX11" y="connsiteY11"/>
                        </a:cxn>
                        <a:cxn ang="0">
                          <a:pos x="connsiteX12" y="connsiteY12"/>
                        </a:cxn>
                        <a:cxn ang="0">
                          <a:pos x="connsiteX13" y="connsiteY13"/>
                        </a:cxn>
                        <a:cxn ang="0">
                          <a:pos x="connsiteX14" y="connsiteY14"/>
                        </a:cxn>
                        <a:cxn ang="0">
                          <a:pos x="connsiteX15" y="connsiteY15"/>
                        </a:cxn>
                        <a:cxn ang="0">
                          <a:pos x="connsiteX16" y="connsiteY16"/>
                        </a:cxn>
                        <a:cxn ang="0">
                          <a:pos x="connsiteX17" y="connsiteY17"/>
                        </a:cxn>
                        <a:cxn ang="0">
                          <a:pos x="connsiteX18" y="connsiteY18"/>
                        </a:cxn>
                        <a:cxn ang="0">
                          <a:pos x="connsiteX19" y="connsiteY19"/>
                        </a:cxn>
                        <a:cxn ang="0">
                          <a:pos x="connsiteX20" y="connsiteY20"/>
                        </a:cxn>
                        <a:cxn ang="0">
                          <a:pos x="connsiteX21" y="connsiteY21"/>
                        </a:cxn>
                        <a:cxn ang="0">
                          <a:pos x="connsiteX22" y="connsiteY22"/>
                        </a:cxn>
                        <a:cxn ang="0">
                          <a:pos x="connsiteX23" y="connsiteY23"/>
                        </a:cxn>
                        <a:cxn ang="0">
                          <a:pos x="connsiteX24" y="connsiteY24"/>
                        </a:cxn>
                        <a:cxn ang="0">
                          <a:pos x="connsiteX25" y="connsiteY25"/>
                        </a:cxn>
                        <a:cxn ang="0">
                          <a:pos x="connsiteX26" y="connsiteY26"/>
                        </a:cxn>
                        <a:cxn ang="0">
                          <a:pos x="connsiteX27" y="connsiteY27"/>
                        </a:cxn>
                        <a:cxn ang="0">
                          <a:pos x="connsiteX28" y="connsiteY28"/>
                        </a:cxn>
                        <a:cxn ang="0">
                          <a:pos x="connsiteX29" y="connsiteY29"/>
                        </a:cxn>
                        <a:cxn ang="0">
                          <a:pos x="connsiteX30" y="connsiteY30"/>
                        </a:cxn>
                        <a:cxn ang="0">
                          <a:pos x="connsiteX31" y="connsiteY31"/>
                        </a:cxn>
                        <a:cxn ang="0">
                          <a:pos x="connsiteX32" y="connsiteY32"/>
                        </a:cxn>
                        <a:cxn ang="0">
                          <a:pos x="connsiteX33" y="connsiteY33"/>
                        </a:cxn>
                        <a:cxn ang="0">
                          <a:pos x="connsiteX34" y="connsiteY34"/>
                        </a:cxn>
                      </a:cxnLst>
                      <a:rect l="l" t="t" r="r" b="b"/>
                      <a:pathLst>
                        <a:path w="3769626" h="5049097" fill="none" extrusionOk="0">
                          <a:moveTo>
                            <a:pt x="0" y="0"/>
                          </a:moveTo>
                          <a:cubicBezTo>
                            <a:pt x="146753" y="-26818"/>
                            <a:pt x="320848" y="54063"/>
                            <a:pt x="463125" y="0"/>
                          </a:cubicBezTo>
                          <a:cubicBezTo>
                            <a:pt x="605402" y="-54063"/>
                            <a:pt x="754514" y="34628"/>
                            <a:pt x="888555" y="0"/>
                          </a:cubicBezTo>
                          <a:cubicBezTo>
                            <a:pt x="1022596" y="-34628"/>
                            <a:pt x="1108778" y="3023"/>
                            <a:pt x="1313984" y="0"/>
                          </a:cubicBezTo>
                          <a:cubicBezTo>
                            <a:pt x="1519190" y="-3023"/>
                            <a:pt x="1564933" y="21211"/>
                            <a:pt x="1739413" y="0"/>
                          </a:cubicBezTo>
                          <a:cubicBezTo>
                            <a:pt x="1913893" y="-21211"/>
                            <a:pt x="2023817" y="50902"/>
                            <a:pt x="2202539" y="0"/>
                          </a:cubicBezTo>
                          <a:cubicBezTo>
                            <a:pt x="2381261" y="-50902"/>
                            <a:pt x="2504061" y="54895"/>
                            <a:pt x="2703360" y="0"/>
                          </a:cubicBezTo>
                          <a:cubicBezTo>
                            <a:pt x="2902659" y="-54895"/>
                            <a:pt x="2992333" y="15628"/>
                            <a:pt x="3279575" y="0"/>
                          </a:cubicBezTo>
                          <a:cubicBezTo>
                            <a:pt x="3566817" y="-15628"/>
                            <a:pt x="3623609" y="29975"/>
                            <a:pt x="3769626" y="0"/>
                          </a:cubicBezTo>
                          <a:cubicBezTo>
                            <a:pt x="3777240" y="149864"/>
                            <a:pt x="3727419" y="219966"/>
                            <a:pt x="3769626" y="409538"/>
                          </a:cubicBezTo>
                          <a:cubicBezTo>
                            <a:pt x="3811833" y="599110"/>
                            <a:pt x="3716557" y="799226"/>
                            <a:pt x="3769626" y="1021040"/>
                          </a:cubicBezTo>
                          <a:cubicBezTo>
                            <a:pt x="3822695" y="1242854"/>
                            <a:pt x="3768138" y="1346436"/>
                            <a:pt x="3769626" y="1430577"/>
                          </a:cubicBezTo>
                          <a:cubicBezTo>
                            <a:pt x="3771114" y="1514718"/>
                            <a:pt x="3759669" y="1835850"/>
                            <a:pt x="3769626" y="1941097"/>
                          </a:cubicBezTo>
                          <a:cubicBezTo>
                            <a:pt x="3779583" y="2046344"/>
                            <a:pt x="3707461" y="2337843"/>
                            <a:pt x="3769626" y="2552599"/>
                          </a:cubicBezTo>
                          <a:cubicBezTo>
                            <a:pt x="3831791" y="2767355"/>
                            <a:pt x="3754686" y="2815675"/>
                            <a:pt x="3769626" y="2962137"/>
                          </a:cubicBezTo>
                          <a:cubicBezTo>
                            <a:pt x="3784566" y="3108599"/>
                            <a:pt x="3762351" y="3287341"/>
                            <a:pt x="3769626" y="3472657"/>
                          </a:cubicBezTo>
                          <a:cubicBezTo>
                            <a:pt x="3776901" y="3657973"/>
                            <a:pt x="3718369" y="3837768"/>
                            <a:pt x="3769626" y="4084158"/>
                          </a:cubicBezTo>
                          <a:cubicBezTo>
                            <a:pt x="3820883" y="4330548"/>
                            <a:pt x="3710233" y="4828422"/>
                            <a:pt x="3769626" y="5049097"/>
                          </a:cubicBezTo>
                          <a:cubicBezTo>
                            <a:pt x="3544984" y="5069288"/>
                            <a:pt x="3487746" y="5030324"/>
                            <a:pt x="3306501" y="5049097"/>
                          </a:cubicBezTo>
                          <a:cubicBezTo>
                            <a:pt x="3125256" y="5067870"/>
                            <a:pt x="2880311" y="5048160"/>
                            <a:pt x="2730286" y="5049097"/>
                          </a:cubicBezTo>
                          <a:cubicBezTo>
                            <a:pt x="2580261" y="5050034"/>
                            <a:pt x="2374971" y="4992071"/>
                            <a:pt x="2154072" y="5049097"/>
                          </a:cubicBezTo>
                          <a:cubicBezTo>
                            <a:pt x="1933173" y="5106123"/>
                            <a:pt x="1796215" y="5027872"/>
                            <a:pt x="1615554" y="5049097"/>
                          </a:cubicBezTo>
                          <a:cubicBezTo>
                            <a:pt x="1434893" y="5070322"/>
                            <a:pt x="1266011" y="5031831"/>
                            <a:pt x="1077036" y="5049097"/>
                          </a:cubicBezTo>
                          <a:cubicBezTo>
                            <a:pt x="888061" y="5066363"/>
                            <a:pt x="616336" y="4977843"/>
                            <a:pt x="463125" y="5049097"/>
                          </a:cubicBezTo>
                          <a:cubicBezTo>
                            <a:pt x="309914" y="5120351"/>
                            <a:pt x="154800" y="5021528"/>
                            <a:pt x="0" y="5049097"/>
                          </a:cubicBezTo>
                          <a:cubicBezTo>
                            <a:pt x="-15017" y="4932118"/>
                            <a:pt x="45441" y="4719261"/>
                            <a:pt x="0" y="4538577"/>
                          </a:cubicBezTo>
                          <a:cubicBezTo>
                            <a:pt x="-45441" y="4357893"/>
                            <a:pt x="56159" y="4245566"/>
                            <a:pt x="0" y="3977566"/>
                          </a:cubicBezTo>
                          <a:cubicBezTo>
                            <a:pt x="-56159" y="3709566"/>
                            <a:pt x="59708" y="3690595"/>
                            <a:pt x="0" y="3416556"/>
                          </a:cubicBezTo>
                          <a:cubicBezTo>
                            <a:pt x="-59708" y="3142517"/>
                            <a:pt x="45235" y="3127269"/>
                            <a:pt x="0" y="2956527"/>
                          </a:cubicBezTo>
                          <a:cubicBezTo>
                            <a:pt x="-45235" y="2785785"/>
                            <a:pt x="10746" y="2650694"/>
                            <a:pt x="0" y="2546989"/>
                          </a:cubicBezTo>
                          <a:cubicBezTo>
                            <a:pt x="-10746" y="2443284"/>
                            <a:pt x="32440" y="2039294"/>
                            <a:pt x="0" y="1884996"/>
                          </a:cubicBezTo>
                          <a:cubicBezTo>
                            <a:pt x="-32440" y="1730698"/>
                            <a:pt x="51864" y="1599722"/>
                            <a:pt x="0" y="1424967"/>
                          </a:cubicBezTo>
                          <a:cubicBezTo>
                            <a:pt x="-51864" y="1250212"/>
                            <a:pt x="13408" y="1143716"/>
                            <a:pt x="0" y="964939"/>
                          </a:cubicBezTo>
                          <a:cubicBezTo>
                            <a:pt x="-13408" y="786162"/>
                            <a:pt x="8714" y="711507"/>
                            <a:pt x="0" y="555401"/>
                          </a:cubicBezTo>
                          <a:cubicBezTo>
                            <a:pt x="-8714" y="399295"/>
                            <a:pt x="27737" y="182935"/>
                            <a:pt x="0" y="0"/>
                          </a:cubicBezTo>
                          <a:close/>
                        </a:path>
                        <a:path w="3769626" h="5049097" stroke="0" extrusionOk="0">
                          <a:moveTo>
                            <a:pt x="0" y="0"/>
                          </a:moveTo>
                          <a:cubicBezTo>
                            <a:pt x="167387" y="-15469"/>
                            <a:pt x="439091" y="40879"/>
                            <a:pt x="576214" y="0"/>
                          </a:cubicBezTo>
                          <a:cubicBezTo>
                            <a:pt x="713337" y="-40879"/>
                            <a:pt x="811789" y="30038"/>
                            <a:pt x="1039340" y="0"/>
                          </a:cubicBezTo>
                          <a:cubicBezTo>
                            <a:pt x="1266891" y="-30038"/>
                            <a:pt x="1454857" y="958"/>
                            <a:pt x="1653250" y="0"/>
                          </a:cubicBezTo>
                          <a:cubicBezTo>
                            <a:pt x="1851643" y="-958"/>
                            <a:pt x="2012021" y="8101"/>
                            <a:pt x="2116376" y="0"/>
                          </a:cubicBezTo>
                          <a:cubicBezTo>
                            <a:pt x="2220731" y="-8101"/>
                            <a:pt x="2435195" y="65466"/>
                            <a:pt x="2730286" y="0"/>
                          </a:cubicBezTo>
                          <a:cubicBezTo>
                            <a:pt x="3025377" y="-65466"/>
                            <a:pt x="3069323" y="49506"/>
                            <a:pt x="3155715" y="0"/>
                          </a:cubicBezTo>
                          <a:cubicBezTo>
                            <a:pt x="3242107" y="-49506"/>
                            <a:pt x="3563549" y="28641"/>
                            <a:pt x="3769626" y="0"/>
                          </a:cubicBezTo>
                          <a:cubicBezTo>
                            <a:pt x="3799843" y="120942"/>
                            <a:pt x="3737325" y="331566"/>
                            <a:pt x="3769626" y="460029"/>
                          </a:cubicBezTo>
                          <a:cubicBezTo>
                            <a:pt x="3801927" y="588492"/>
                            <a:pt x="3727938" y="784736"/>
                            <a:pt x="3769626" y="970549"/>
                          </a:cubicBezTo>
                          <a:cubicBezTo>
                            <a:pt x="3811314" y="1156362"/>
                            <a:pt x="3727578" y="1476046"/>
                            <a:pt x="3769626" y="1632541"/>
                          </a:cubicBezTo>
                          <a:cubicBezTo>
                            <a:pt x="3811674" y="1789036"/>
                            <a:pt x="3717231" y="2021948"/>
                            <a:pt x="3769626" y="2193552"/>
                          </a:cubicBezTo>
                          <a:cubicBezTo>
                            <a:pt x="3822021" y="2365156"/>
                            <a:pt x="3759178" y="2577739"/>
                            <a:pt x="3769626" y="2704072"/>
                          </a:cubicBezTo>
                          <a:cubicBezTo>
                            <a:pt x="3780074" y="2830405"/>
                            <a:pt x="3761101" y="3004358"/>
                            <a:pt x="3769626" y="3265083"/>
                          </a:cubicBezTo>
                          <a:cubicBezTo>
                            <a:pt x="3778151" y="3525808"/>
                            <a:pt x="3699617" y="3728551"/>
                            <a:pt x="3769626" y="3876584"/>
                          </a:cubicBezTo>
                          <a:cubicBezTo>
                            <a:pt x="3839635" y="4024617"/>
                            <a:pt x="3728107" y="4215345"/>
                            <a:pt x="3769626" y="4336613"/>
                          </a:cubicBezTo>
                          <a:cubicBezTo>
                            <a:pt x="3811145" y="4457881"/>
                            <a:pt x="3766196" y="4693348"/>
                            <a:pt x="3769626" y="5049097"/>
                          </a:cubicBezTo>
                          <a:cubicBezTo>
                            <a:pt x="3613503" y="5101227"/>
                            <a:pt x="3370571" y="5024551"/>
                            <a:pt x="3268804" y="5049097"/>
                          </a:cubicBezTo>
                          <a:cubicBezTo>
                            <a:pt x="3167037" y="5073643"/>
                            <a:pt x="2815799" y="5004520"/>
                            <a:pt x="2692590" y="5049097"/>
                          </a:cubicBezTo>
                          <a:cubicBezTo>
                            <a:pt x="2569381" y="5093674"/>
                            <a:pt x="2472460" y="5015221"/>
                            <a:pt x="2267161" y="5049097"/>
                          </a:cubicBezTo>
                          <a:cubicBezTo>
                            <a:pt x="2061862" y="5082973"/>
                            <a:pt x="2020329" y="5013997"/>
                            <a:pt x="1804035" y="5049097"/>
                          </a:cubicBezTo>
                          <a:cubicBezTo>
                            <a:pt x="1587741" y="5084197"/>
                            <a:pt x="1557894" y="5018699"/>
                            <a:pt x="1378606" y="5049097"/>
                          </a:cubicBezTo>
                          <a:cubicBezTo>
                            <a:pt x="1199318" y="5079495"/>
                            <a:pt x="1160719" y="4998839"/>
                            <a:pt x="953177" y="5049097"/>
                          </a:cubicBezTo>
                          <a:cubicBezTo>
                            <a:pt x="745635" y="5099355"/>
                            <a:pt x="417495" y="4996162"/>
                            <a:pt x="0" y="5049097"/>
                          </a:cubicBezTo>
                          <a:cubicBezTo>
                            <a:pt x="-21656" y="4879718"/>
                            <a:pt x="33951" y="4745879"/>
                            <a:pt x="0" y="4589068"/>
                          </a:cubicBezTo>
                          <a:cubicBezTo>
                            <a:pt x="-33951" y="4432257"/>
                            <a:pt x="50454" y="4118736"/>
                            <a:pt x="0" y="3927075"/>
                          </a:cubicBezTo>
                          <a:cubicBezTo>
                            <a:pt x="-50454" y="3735414"/>
                            <a:pt x="68281" y="3552166"/>
                            <a:pt x="0" y="3265083"/>
                          </a:cubicBezTo>
                          <a:cubicBezTo>
                            <a:pt x="-68281" y="2978000"/>
                            <a:pt x="27640" y="2950834"/>
                            <a:pt x="0" y="2704072"/>
                          </a:cubicBezTo>
                          <a:cubicBezTo>
                            <a:pt x="-27640" y="2457310"/>
                            <a:pt x="22179" y="2404882"/>
                            <a:pt x="0" y="2244043"/>
                          </a:cubicBezTo>
                          <a:cubicBezTo>
                            <a:pt x="-22179" y="2083204"/>
                            <a:pt x="2938" y="1799418"/>
                            <a:pt x="0" y="1582050"/>
                          </a:cubicBezTo>
                          <a:cubicBezTo>
                            <a:pt x="-2938" y="1364682"/>
                            <a:pt x="6481" y="1224453"/>
                            <a:pt x="0" y="1122022"/>
                          </a:cubicBezTo>
                          <a:cubicBezTo>
                            <a:pt x="-6481" y="1019591"/>
                            <a:pt x="62545" y="648454"/>
                            <a:pt x="0" y="510520"/>
                          </a:cubicBezTo>
                          <a:cubicBezTo>
                            <a:pt x="-62545" y="372586"/>
                            <a:pt x="5493" y="120576"/>
                            <a:pt x="0" y="0"/>
                          </a:cubicBezTo>
                          <a:close/>
                        </a:path>
                      </a:pathLst>
                    </a:custGeom>
                    <a:ln w="38100">
                      <a:solidFill>
                        <a:schemeClr val="accent1"/>
                      </a:solidFill>
                      <a:extLst>
                        <a:ext uri="{C807C97D-BFC1-408E-A445-0C87EB9F89A2}">
                          <ask:lineSketchStyleProps xmlns:ask="http://schemas.microsoft.com/office/drawing/2018/sketchyshapes" sd="1155423846">
                            <a:prstGeom prst="rect">
                              <a:avLst/>
                            </a:prstGeom>
                            <ask:type>
                              <ask:lineSketchScribble/>
                            </ask:type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bookmarkEnd w:id="3"/>
    <w:bookmarkEnd w:id="4"/>
    <w:p w14:paraId="51EBAFDF" w14:textId="18DE9CCF" w:rsidR="00C6554A" w:rsidRDefault="00FA46C5" w:rsidP="0073717E">
      <w:pPr>
        <w:pStyle w:val="Title"/>
      </w:pPr>
      <w:r>
        <w:t xml:space="preserve">Lab 3: </w:t>
      </w:r>
      <w:r w:rsidRPr="00FA46C5">
        <w:t xml:space="preserve">Arrays, C-struct, and </w:t>
      </w:r>
      <w:r>
        <w:t xml:space="preserve">       </w:t>
      </w:r>
      <w:r w:rsidRPr="00FA46C5">
        <w:t>C-string</w:t>
      </w:r>
    </w:p>
    <w:p w14:paraId="59C6DBAC" w14:textId="0C9B2CF8" w:rsidR="00C6554A" w:rsidRPr="00D5413C" w:rsidRDefault="00FA46C5" w:rsidP="0073717E">
      <w:pPr>
        <w:pStyle w:val="Subtitle"/>
        <w:spacing w:line="240" w:lineRule="auto"/>
      </w:pPr>
      <w:r w:rsidRPr="00A76F41">
        <w:t>Programming for Engineers</w:t>
      </w:r>
      <w:r>
        <w:t xml:space="preserve"> Lab</w:t>
      </w:r>
    </w:p>
    <w:p w14:paraId="5279D11F" w14:textId="77777777" w:rsidR="00FA46C5" w:rsidRDefault="00FA46C5" w:rsidP="0073717E">
      <w:pPr>
        <w:pStyle w:val="ContactInfo"/>
        <w:spacing w:line="240" w:lineRule="auto"/>
      </w:pPr>
      <w:sdt>
        <w:sdtPr>
          <w:alias w:val="Name:"/>
          <w:tag w:val="Name:"/>
          <w:id w:val="-2071874759"/>
          <w:placeholder>
            <w:docPart w:val="AF8007B35F39435A84D02FA160EF000A"/>
          </w:placeholder>
          <w:temporary/>
          <w:showingPlcHdr/>
          <w15:appearance w15:val="hidden"/>
        </w:sdtPr>
        <w:sdtContent>
          <w:r>
            <w:t>Name</w:t>
          </w:r>
        </w:sdtContent>
      </w:sdt>
      <w:r>
        <w:t xml:space="preserve">: Ahmed Ismail | ID: 8541747 | </w:t>
      </w:r>
      <w:sdt>
        <w:sdtPr>
          <w:alias w:val="Course Title:"/>
          <w:tag w:val="Course Title:"/>
          <w:id w:val="-1824112714"/>
          <w:placeholder>
            <w:docPart w:val="894F4DA762BB4DCD8892A599A040DDBB"/>
          </w:placeholder>
          <w:temporary/>
          <w:showingPlcHdr/>
          <w15:appearance w15:val="hidden"/>
        </w:sdtPr>
        <w:sdtContent>
          <w:r>
            <w:t>Course Title</w:t>
          </w:r>
        </w:sdtContent>
      </w:sdt>
      <w:r>
        <w:t>:</w:t>
      </w:r>
      <w:r w:rsidRPr="00A76F41">
        <w:t xml:space="preserve"> CSCI</w:t>
      </w:r>
      <w:r>
        <w:t>291 |</w:t>
      </w:r>
      <w:r w:rsidRPr="00D5413C">
        <w:t xml:space="preserve"> </w:t>
      </w:r>
      <w:sdt>
        <w:sdtPr>
          <w:alias w:val="Date:"/>
          <w:tag w:val="Date:"/>
          <w:id w:val="-35980865"/>
          <w:placeholder>
            <w:docPart w:val="B9D71D16A82A4854903F88E5EAA0CD31"/>
          </w:placeholder>
          <w:temporary/>
          <w:showingPlcHdr/>
          <w15:appearance w15:val="hidden"/>
        </w:sdtPr>
        <w:sdtContent>
          <w:r>
            <w:t>Date</w:t>
          </w:r>
        </w:sdtContent>
      </w:sdt>
      <w:r>
        <w:t>: 27/10/2024</w:t>
      </w:r>
      <w:r w:rsidRPr="00853B12">
        <w:t xml:space="preserve"> </w:t>
      </w:r>
    </w:p>
    <w:p w14:paraId="3CE63146" w14:textId="133A07F5" w:rsidR="00C6554A" w:rsidRDefault="00FA46C5" w:rsidP="0073717E">
      <w:pPr>
        <w:pStyle w:val="ContactInfo"/>
        <w:spacing w:line="240" w:lineRule="auto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44FFACD" wp14:editId="00923057">
            <wp:simplePos x="0" y="0"/>
            <wp:positionH relativeFrom="margin">
              <wp:align>center</wp:align>
            </wp:positionH>
            <wp:positionV relativeFrom="paragraph">
              <wp:posOffset>314325</wp:posOffset>
            </wp:positionV>
            <wp:extent cx="2709819" cy="876300"/>
            <wp:effectExtent l="0" t="0" r="0" b="0"/>
            <wp:wrapNone/>
            <wp:docPr id="1005730451" name="Picture 1" descr="Blu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30451" name="Picture 1" descr="Blue text on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819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554A">
        <w:br w:type="page"/>
      </w:r>
    </w:p>
    <w:sdt>
      <w:sdtPr>
        <w:id w:val="94881751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595959" w:themeColor="text1" w:themeTint="A6"/>
          <w:sz w:val="22"/>
          <w:szCs w:val="22"/>
        </w:rPr>
      </w:sdtEndPr>
      <w:sdtContent>
        <w:p w14:paraId="46FD5074" w14:textId="0219365B" w:rsidR="00FA46C5" w:rsidRDefault="00FA46C5" w:rsidP="0073717E">
          <w:pPr>
            <w:pStyle w:val="TOCHeading"/>
            <w:spacing w:line="240" w:lineRule="auto"/>
          </w:pPr>
          <w:r>
            <w:t>Table of Contents</w:t>
          </w:r>
        </w:p>
        <w:p w14:paraId="042046E5" w14:textId="28C496B8" w:rsidR="00F20CF4" w:rsidRDefault="00FA46C5">
          <w:pPr>
            <w:pStyle w:val="TOC1"/>
            <w:tabs>
              <w:tab w:val="right" w:leader="dot" w:pos="8630"/>
            </w:tabs>
            <w:rPr>
              <w:rFonts w:eastAsiaTheme="minorEastAsia"/>
              <w:noProof/>
              <w:color w:val="auto"/>
              <w:kern w:val="2"/>
              <w:sz w:val="24"/>
              <w:szCs w:val="24"/>
              <w:lang w:val="en-AE" w:eastAsia="en-AE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2510164" w:history="1">
            <w:r w:rsidR="00F20CF4" w:rsidRPr="00980A7F">
              <w:rPr>
                <w:rStyle w:val="Hyperlink"/>
                <w:noProof/>
              </w:rPr>
              <w:t>1. Source Code Documentation</w:t>
            </w:r>
            <w:r w:rsidR="00F20CF4">
              <w:rPr>
                <w:noProof/>
                <w:webHidden/>
              </w:rPr>
              <w:tab/>
            </w:r>
            <w:r w:rsidR="00F20CF4">
              <w:rPr>
                <w:noProof/>
                <w:webHidden/>
              </w:rPr>
              <w:fldChar w:fldCharType="begin"/>
            </w:r>
            <w:r w:rsidR="00F20CF4">
              <w:rPr>
                <w:noProof/>
                <w:webHidden/>
              </w:rPr>
              <w:instrText xml:space="preserve"> PAGEREF _Toc182510164 \h </w:instrText>
            </w:r>
            <w:r w:rsidR="00F20CF4">
              <w:rPr>
                <w:noProof/>
                <w:webHidden/>
              </w:rPr>
            </w:r>
            <w:r w:rsidR="00F20CF4">
              <w:rPr>
                <w:noProof/>
                <w:webHidden/>
              </w:rPr>
              <w:fldChar w:fldCharType="separate"/>
            </w:r>
            <w:r w:rsidR="0022664A">
              <w:rPr>
                <w:noProof/>
                <w:webHidden/>
              </w:rPr>
              <w:t>2</w:t>
            </w:r>
            <w:r w:rsidR="00F20CF4">
              <w:rPr>
                <w:noProof/>
                <w:webHidden/>
              </w:rPr>
              <w:fldChar w:fldCharType="end"/>
            </w:r>
          </w:hyperlink>
        </w:p>
        <w:p w14:paraId="654C79B5" w14:textId="7FE66483" w:rsidR="00F20CF4" w:rsidRDefault="00F20CF4">
          <w:pPr>
            <w:pStyle w:val="TOC2"/>
            <w:rPr>
              <w:rFonts w:eastAsiaTheme="minorEastAsia"/>
              <w:noProof/>
              <w:color w:val="auto"/>
              <w:kern w:val="2"/>
              <w:sz w:val="24"/>
              <w:szCs w:val="24"/>
              <w:lang w:val="en-AE" w:eastAsia="en-AE"/>
              <w14:ligatures w14:val="standardContextual"/>
            </w:rPr>
          </w:pPr>
          <w:hyperlink w:anchor="_Toc182510165" w:history="1">
            <w:r w:rsidRPr="00980A7F">
              <w:rPr>
                <w:rStyle w:val="Hyperlink"/>
                <w:noProof/>
              </w:rPr>
              <w:t>Question 1: Array Utility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_Toc182510165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664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60FA3" w14:textId="6BB5D4BC" w:rsidR="00F20CF4" w:rsidRDefault="00F20CF4">
          <w:pPr>
            <w:pStyle w:val="TOC2"/>
            <w:rPr>
              <w:rFonts w:eastAsiaTheme="minorEastAsia"/>
              <w:noProof/>
              <w:color w:val="auto"/>
              <w:kern w:val="2"/>
              <w:sz w:val="24"/>
              <w:szCs w:val="24"/>
              <w:lang w:val="en-AE" w:eastAsia="en-AE"/>
              <w14:ligatures w14:val="standardContextual"/>
            </w:rPr>
          </w:pPr>
          <w:hyperlink w:anchor="_Toc182510166" w:history="1">
            <w:r w:rsidRPr="00980A7F">
              <w:rPr>
                <w:rStyle w:val="Hyperlink"/>
                <w:noProof/>
                <w:lang w:val="en-AE"/>
              </w:rPr>
              <w:t>Question 2: Banking Transactions 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_Toc182510166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664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2B5DC" w14:textId="0EDC27BC" w:rsidR="00F20CF4" w:rsidRDefault="00F20CF4">
          <w:pPr>
            <w:pStyle w:val="TOC2"/>
            <w:rPr>
              <w:rFonts w:eastAsiaTheme="minorEastAsia"/>
              <w:noProof/>
              <w:color w:val="auto"/>
              <w:kern w:val="2"/>
              <w:sz w:val="24"/>
              <w:szCs w:val="24"/>
              <w:lang w:val="en-AE" w:eastAsia="en-AE"/>
              <w14:ligatures w14:val="standardContextual"/>
            </w:rPr>
          </w:pPr>
          <w:hyperlink w:anchor="_Toc182510167" w:history="1">
            <w:r w:rsidRPr="00980A7F">
              <w:rPr>
                <w:rStyle w:val="Hyperlink"/>
                <w:noProof/>
                <w:lang w:val="en-AE"/>
              </w:rPr>
              <w:t>Question 3: League Team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_Toc182510167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664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78400" w14:textId="55954D2E" w:rsidR="00F20CF4" w:rsidRDefault="00F20CF4">
          <w:pPr>
            <w:pStyle w:val="TOC1"/>
            <w:tabs>
              <w:tab w:val="right" w:leader="dot" w:pos="8630"/>
            </w:tabs>
            <w:rPr>
              <w:rFonts w:eastAsiaTheme="minorEastAsia"/>
              <w:noProof/>
              <w:color w:val="auto"/>
              <w:kern w:val="2"/>
              <w:sz w:val="24"/>
              <w:szCs w:val="24"/>
              <w:lang w:val="en-AE" w:eastAsia="en-AE"/>
              <w14:ligatures w14:val="standardContextual"/>
            </w:rPr>
          </w:pPr>
          <w:hyperlink w:anchor="_Toc182510168" w:history="1">
            <w:r w:rsidRPr="00980A7F">
              <w:rPr>
                <w:rStyle w:val="Hyperlink"/>
                <w:noProof/>
              </w:rPr>
              <w:t>2. Design Solutions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_Toc182510168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664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FCDFD" w14:textId="401E3C2D" w:rsidR="00F20CF4" w:rsidRDefault="00F20CF4">
          <w:pPr>
            <w:pStyle w:val="TOC2"/>
            <w:rPr>
              <w:rFonts w:eastAsiaTheme="minorEastAsia"/>
              <w:noProof/>
              <w:color w:val="auto"/>
              <w:kern w:val="2"/>
              <w:sz w:val="24"/>
              <w:szCs w:val="24"/>
              <w:lang w:val="en-AE" w:eastAsia="en-AE"/>
              <w14:ligatures w14:val="standardContextual"/>
            </w:rPr>
          </w:pPr>
          <w:hyperlink w:anchor="_Toc182510169" w:history="1">
            <w:r w:rsidRPr="00980A7F">
              <w:rPr>
                <w:rStyle w:val="Hyperlink"/>
                <w:noProof/>
              </w:rPr>
              <w:t>Question 1: Array Utility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_Toc182510169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664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E4285" w14:textId="495AE522" w:rsidR="00F20CF4" w:rsidRDefault="00F20CF4">
          <w:pPr>
            <w:pStyle w:val="TOC2"/>
            <w:rPr>
              <w:rFonts w:eastAsiaTheme="minorEastAsia"/>
              <w:noProof/>
              <w:color w:val="auto"/>
              <w:kern w:val="2"/>
              <w:sz w:val="24"/>
              <w:szCs w:val="24"/>
              <w:lang w:val="en-AE" w:eastAsia="en-AE"/>
              <w14:ligatures w14:val="standardContextual"/>
            </w:rPr>
          </w:pPr>
          <w:hyperlink w:anchor="_Toc182510170" w:history="1">
            <w:r w:rsidRPr="00980A7F">
              <w:rPr>
                <w:rStyle w:val="Hyperlink"/>
                <w:noProof/>
              </w:rPr>
              <w:t>Question 2: Banking Transaction Processing Pseudocode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_Toc182510170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664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AB977" w14:textId="29473CB9" w:rsidR="00F20CF4" w:rsidRDefault="00F20CF4">
          <w:pPr>
            <w:pStyle w:val="TOC2"/>
            <w:rPr>
              <w:rFonts w:eastAsiaTheme="minorEastAsia"/>
              <w:noProof/>
              <w:color w:val="auto"/>
              <w:kern w:val="2"/>
              <w:sz w:val="24"/>
              <w:szCs w:val="24"/>
              <w:lang w:val="en-AE" w:eastAsia="en-AE"/>
              <w14:ligatures w14:val="standardContextual"/>
            </w:rPr>
          </w:pPr>
          <w:hyperlink w:anchor="_Toc182510171" w:history="1">
            <w:r w:rsidRPr="00980A7F">
              <w:rPr>
                <w:rStyle w:val="Hyperlink"/>
                <w:noProof/>
              </w:rPr>
              <w:t>Question 2: Banking Transaction Processing</w:t>
            </w:r>
            <w:r w:rsidRPr="00980A7F">
              <w:rPr>
                <w:rStyle w:val="Hyperlink"/>
                <w:noProof/>
                <w:lang w:val="en-AE"/>
              </w:rPr>
              <w:t xml:space="preserve"> Flow chart: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_Toc182510171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664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9D935" w14:textId="421D4970" w:rsidR="00F20CF4" w:rsidRDefault="00F20CF4">
          <w:pPr>
            <w:pStyle w:val="TOC2"/>
            <w:rPr>
              <w:rFonts w:eastAsiaTheme="minorEastAsia"/>
              <w:noProof/>
              <w:color w:val="auto"/>
              <w:kern w:val="2"/>
              <w:sz w:val="24"/>
              <w:szCs w:val="24"/>
              <w:lang w:val="en-AE" w:eastAsia="en-AE"/>
              <w14:ligatures w14:val="standardContextual"/>
            </w:rPr>
          </w:pPr>
          <w:hyperlink w:anchor="_Toc182510172" w:history="1">
            <w:r w:rsidRPr="00980A7F">
              <w:rPr>
                <w:rStyle w:val="Hyperlink"/>
                <w:noProof/>
              </w:rPr>
              <w:t>Question 3: search_update Function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_Toc182510172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664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E8AF7" w14:textId="59A919A7" w:rsidR="00F20CF4" w:rsidRDefault="00F20CF4">
          <w:pPr>
            <w:pStyle w:val="TOC2"/>
            <w:rPr>
              <w:rFonts w:eastAsiaTheme="minorEastAsia"/>
              <w:noProof/>
              <w:color w:val="auto"/>
              <w:kern w:val="2"/>
              <w:sz w:val="24"/>
              <w:szCs w:val="24"/>
              <w:lang w:val="en-AE" w:eastAsia="en-AE"/>
              <w14:ligatures w14:val="standardContextual"/>
            </w:rPr>
          </w:pPr>
          <w:hyperlink w:anchor="_Toc182510173" w:history="1">
            <w:r w:rsidRPr="00980A7F">
              <w:rPr>
                <w:rStyle w:val="Hyperlink"/>
                <w:noProof/>
              </w:rPr>
              <w:t>Question 3: search_update Function FlowChart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_Toc182510173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664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5EEDD" w14:textId="7ED1A610" w:rsidR="00F20CF4" w:rsidRDefault="00F20CF4">
          <w:pPr>
            <w:pStyle w:val="TOC1"/>
            <w:tabs>
              <w:tab w:val="right" w:leader="dot" w:pos="8630"/>
            </w:tabs>
            <w:rPr>
              <w:rFonts w:eastAsiaTheme="minorEastAsia"/>
              <w:noProof/>
              <w:color w:val="auto"/>
              <w:kern w:val="2"/>
              <w:sz w:val="24"/>
              <w:szCs w:val="24"/>
              <w:lang w:val="en-AE" w:eastAsia="en-AE"/>
              <w14:ligatures w14:val="standardContextual"/>
            </w:rPr>
          </w:pPr>
          <w:hyperlink w:anchor="_Toc182510174" w:history="1">
            <w:r w:rsidRPr="00980A7F">
              <w:rPr>
                <w:rStyle w:val="Hyperlink"/>
                <w:noProof/>
              </w:rPr>
              <w:t>3. Testing Evidence and Discussion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_Toc182510174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664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9528D" w14:textId="6C6315AA" w:rsidR="00F20CF4" w:rsidRDefault="00F20CF4">
          <w:pPr>
            <w:pStyle w:val="TOC2"/>
            <w:rPr>
              <w:rFonts w:eastAsiaTheme="minorEastAsia"/>
              <w:noProof/>
              <w:color w:val="auto"/>
              <w:kern w:val="2"/>
              <w:sz w:val="24"/>
              <w:szCs w:val="24"/>
              <w:lang w:val="en-AE" w:eastAsia="en-AE"/>
              <w14:ligatures w14:val="standardContextual"/>
            </w:rPr>
          </w:pPr>
          <w:hyperlink w:anchor="_Toc182510175" w:history="1">
            <w:r w:rsidRPr="00980A7F">
              <w:rPr>
                <w:rStyle w:val="Hyperlink"/>
                <w:noProof/>
              </w:rPr>
              <w:t>Question 1 Testing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_Toc182510175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664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0C2E3" w14:textId="16CA9F6F" w:rsidR="00F20CF4" w:rsidRDefault="00F20CF4">
          <w:pPr>
            <w:pStyle w:val="TOC2"/>
            <w:rPr>
              <w:rFonts w:eastAsiaTheme="minorEastAsia"/>
              <w:noProof/>
              <w:color w:val="auto"/>
              <w:kern w:val="2"/>
              <w:sz w:val="24"/>
              <w:szCs w:val="24"/>
              <w:lang w:val="en-AE" w:eastAsia="en-AE"/>
              <w14:ligatures w14:val="standardContextual"/>
            </w:rPr>
          </w:pPr>
          <w:hyperlink w:anchor="_Toc182510176" w:history="1">
            <w:r w:rsidRPr="00980A7F">
              <w:rPr>
                <w:rStyle w:val="Hyperlink"/>
                <w:noProof/>
              </w:rPr>
              <w:t>Question 2 Testing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_Toc182510176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664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16C3D" w14:textId="6E4152C1" w:rsidR="00F20CF4" w:rsidRDefault="00F20CF4">
          <w:pPr>
            <w:pStyle w:val="TOC2"/>
            <w:rPr>
              <w:rFonts w:eastAsiaTheme="minorEastAsia"/>
              <w:noProof/>
              <w:color w:val="auto"/>
              <w:kern w:val="2"/>
              <w:sz w:val="24"/>
              <w:szCs w:val="24"/>
              <w:lang w:val="en-AE" w:eastAsia="en-AE"/>
              <w14:ligatures w14:val="standardContextual"/>
            </w:rPr>
          </w:pPr>
          <w:hyperlink w:anchor="_Toc182510177" w:history="1">
            <w:r w:rsidRPr="00980A7F">
              <w:rPr>
                <w:rStyle w:val="Hyperlink"/>
                <w:noProof/>
              </w:rPr>
              <w:t>Question 3 Testing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_Toc182510177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664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217AF" w14:textId="26A007AE" w:rsidR="00F20CF4" w:rsidRDefault="00F20CF4">
          <w:pPr>
            <w:pStyle w:val="TOC1"/>
            <w:tabs>
              <w:tab w:val="right" w:leader="dot" w:pos="8630"/>
            </w:tabs>
            <w:rPr>
              <w:rFonts w:eastAsiaTheme="minorEastAsia"/>
              <w:noProof/>
              <w:color w:val="auto"/>
              <w:kern w:val="2"/>
              <w:sz w:val="24"/>
              <w:szCs w:val="24"/>
              <w:lang w:val="en-AE" w:eastAsia="en-AE"/>
              <w14:ligatures w14:val="standardContextual"/>
            </w:rPr>
          </w:pPr>
          <w:hyperlink w:anchor="_Toc182510178" w:history="1">
            <w:r w:rsidRPr="00980A7F">
              <w:rPr>
                <w:rStyle w:val="Hyperlink"/>
                <w:noProof/>
              </w:rPr>
              <w:t>GitHub Page: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_Toc182510178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664A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44A54" w14:textId="38535EE7" w:rsidR="00FA46C5" w:rsidRDefault="00FA46C5" w:rsidP="0073717E">
          <w:pPr>
            <w:spacing w:line="24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3CC07CA4" w14:textId="1B133EA9" w:rsidR="00FA46C5" w:rsidRDefault="00FA46C5" w:rsidP="0073717E">
      <w:pPr>
        <w:spacing w:line="240" w:lineRule="auto"/>
        <w:rPr>
          <w:rFonts w:asciiTheme="majorHAnsi" w:eastAsiaTheme="majorEastAsia" w:hAnsiTheme="majorHAnsi" w:cstheme="majorBidi"/>
          <w:color w:val="007789" w:themeColor="accent1" w:themeShade="BF"/>
          <w:sz w:val="32"/>
        </w:rPr>
      </w:pPr>
      <w:r>
        <w:br w:type="page"/>
      </w:r>
    </w:p>
    <w:p w14:paraId="4C57A585" w14:textId="4904F6AF" w:rsidR="00000000" w:rsidRDefault="00CD4BB8" w:rsidP="0073717E">
      <w:pPr>
        <w:pStyle w:val="Heading1"/>
        <w:spacing w:line="240" w:lineRule="auto"/>
      </w:pPr>
      <w:bookmarkStart w:id="5" w:name="_Toc182510164"/>
      <w:r w:rsidRPr="00CD4BB8">
        <w:lastRenderedPageBreak/>
        <w:t>1. Source Code Documentation</w:t>
      </w:r>
      <w:bookmarkEnd w:id="5"/>
    </w:p>
    <w:p w14:paraId="422AFAE1" w14:textId="5D356189" w:rsidR="00CD4BB8" w:rsidRPr="00CD4BB8" w:rsidRDefault="00CD4BB8" w:rsidP="0073717E">
      <w:pPr>
        <w:pStyle w:val="Heading2"/>
        <w:spacing w:line="240" w:lineRule="auto"/>
      </w:pPr>
      <w:bookmarkStart w:id="6" w:name="_Toc182510165"/>
      <w:r w:rsidRPr="00CD4BB8">
        <w:t>Question 1: Array</w:t>
      </w:r>
      <w:r w:rsidR="00F65B35">
        <w:t xml:space="preserve"> Utility</w:t>
      </w:r>
      <w:r w:rsidRPr="00CD4BB8">
        <w:t xml:space="preserve"> Functions</w:t>
      </w:r>
      <w:bookmarkEnd w:id="6"/>
    </w:p>
    <w:p w14:paraId="2E42587F" w14:textId="77777777" w:rsidR="00CD4BB8" w:rsidRPr="00CD4BB8" w:rsidRDefault="00CD4BB8" w:rsidP="0073717E">
      <w:pPr>
        <w:spacing w:line="240" w:lineRule="auto"/>
        <w:rPr>
          <w:lang w:val="en-AE"/>
        </w:rPr>
      </w:pPr>
      <w:r w:rsidRPr="00CD4BB8">
        <w:rPr>
          <w:b/>
          <w:bCs/>
          <w:lang w:val="en-AE"/>
        </w:rPr>
        <w:t>Part 1:</w:t>
      </w:r>
    </w:p>
    <w:p w14:paraId="15119A31" w14:textId="7BE3CB0E" w:rsidR="0092496E" w:rsidRPr="0092496E" w:rsidRDefault="00CD4BB8" w:rsidP="0073717E">
      <w:pPr>
        <w:numPr>
          <w:ilvl w:val="0"/>
          <w:numId w:val="16"/>
        </w:numPr>
        <w:spacing w:line="240" w:lineRule="auto"/>
        <w:rPr>
          <w:noProof/>
          <w:lang w:val="en-AE"/>
        </w:rPr>
      </w:pPr>
      <w:proofErr w:type="spellStart"/>
      <w:r w:rsidRPr="00CD4BB8">
        <w:rPr>
          <w:lang w:val="en-AE"/>
        </w:rPr>
        <w:t>isValid</w:t>
      </w:r>
      <w:proofErr w:type="spellEnd"/>
      <w:r w:rsidRPr="00CD4BB8">
        <w:rPr>
          <w:lang w:val="en-AE"/>
        </w:rPr>
        <w:t>: Validates array positions</w:t>
      </w:r>
      <w:r w:rsidR="0092496E">
        <w:rPr>
          <w:noProof/>
        </w:rPr>
        <w:t xml:space="preserve">. </w:t>
      </w:r>
      <w:r w:rsidR="0092496E" w:rsidRPr="0092496E">
        <w:rPr>
          <w:noProof/>
          <w:lang w:val="en-AE"/>
        </w:rPr>
        <w:t>If pos is valid, return true. Else return false</w:t>
      </w:r>
      <w:r w:rsidR="0092496E">
        <w:rPr>
          <w:noProof/>
          <w:lang w:val="en-AE"/>
        </w:rPr>
        <w:t>.</w:t>
      </w:r>
    </w:p>
    <w:p w14:paraId="74F45A76" w14:textId="77777777" w:rsidR="00BF2E81" w:rsidRDefault="00FF6C20" w:rsidP="00BF2E81">
      <w:pPr>
        <w:keepNext/>
        <w:spacing w:line="240" w:lineRule="auto"/>
        <w:ind w:left="720"/>
        <w:jc w:val="center"/>
      </w:pPr>
      <w:r w:rsidRPr="00FF6C20">
        <w:rPr>
          <w:lang w:val="en-AE"/>
        </w:rPr>
        <w:drawing>
          <wp:inline distT="0" distB="0" distL="0" distR="0" wp14:anchorId="5B716DD9" wp14:editId="78A2FDDE">
            <wp:extent cx="4020111" cy="1352739"/>
            <wp:effectExtent l="0" t="0" r="0" b="0"/>
            <wp:docPr id="769701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7015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9BA82" w14:textId="322488BF" w:rsidR="00CD4BB8" w:rsidRPr="00CD4BB8" w:rsidRDefault="00BF2E81" w:rsidP="00BF2E81">
      <w:pPr>
        <w:pStyle w:val="Caption"/>
        <w:jc w:val="center"/>
        <w:rPr>
          <w:lang w:val="en-AE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2664A">
        <w:rPr>
          <w:noProof/>
        </w:rPr>
        <w:t>1</w:t>
      </w:r>
      <w:r>
        <w:fldChar w:fldCharType="end"/>
      </w:r>
      <w:r>
        <w:t xml:space="preserve"> </w:t>
      </w:r>
      <w:proofErr w:type="spellStart"/>
      <w:r>
        <w:t>isValid</w:t>
      </w:r>
      <w:proofErr w:type="spellEnd"/>
      <w:r>
        <w:t xml:space="preserve"> Function code</w:t>
      </w:r>
    </w:p>
    <w:p w14:paraId="2184D3D0" w14:textId="1E1E847D" w:rsidR="00CD4BB8" w:rsidRDefault="00CD4BB8" w:rsidP="0073717E">
      <w:pPr>
        <w:numPr>
          <w:ilvl w:val="0"/>
          <w:numId w:val="16"/>
        </w:numPr>
        <w:spacing w:line="240" w:lineRule="auto"/>
        <w:rPr>
          <w:lang w:val="en-AE"/>
        </w:rPr>
      </w:pPr>
      <w:proofErr w:type="spellStart"/>
      <w:r w:rsidRPr="00CD4BB8">
        <w:rPr>
          <w:lang w:val="en-AE"/>
        </w:rPr>
        <w:t>remove_element</w:t>
      </w:r>
      <w:proofErr w:type="spellEnd"/>
      <w:r w:rsidRPr="00CD4BB8">
        <w:rPr>
          <w:lang w:val="en-AE"/>
        </w:rPr>
        <w:t>: Removes elements with upward shifting</w:t>
      </w:r>
      <w:r w:rsidR="0092496E">
        <w:rPr>
          <w:lang w:val="en-AE"/>
        </w:rPr>
        <w:t>.</w:t>
      </w:r>
      <w:r w:rsidR="0092496E" w:rsidRPr="0092496E">
        <w:t xml:space="preserve"> </w:t>
      </w:r>
      <w:r w:rsidR="0092496E" w:rsidRPr="0092496E">
        <w:t>Preserves first element as required</w:t>
      </w:r>
      <w:r w:rsidR="0092496E">
        <w:t>.</w:t>
      </w:r>
      <w:r w:rsidR="006443CD" w:rsidRPr="006443CD">
        <w:t xml:space="preserve"> </w:t>
      </w:r>
      <w:r w:rsidR="006443CD" w:rsidRPr="006443CD">
        <w:t xml:space="preserve">If </w:t>
      </w:r>
      <w:proofErr w:type="gramStart"/>
      <w:r w:rsidR="006443CD" w:rsidRPr="006443CD">
        <w:t>pos</w:t>
      </w:r>
      <w:proofErr w:type="gramEnd"/>
      <w:r w:rsidR="006443CD" w:rsidRPr="006443CD">
        <w:t xml:space="preserve"> is valid, it performs a </w:t>
      </w:r>
      <w:r w:rsidR="006443CD" w:rsidRPr="006443CD">
        <w:rPr>
          <w:b/>
          <w:bCs/>
        </w:rPr>
        <w:t>leftward shift</w:t>
      </w:r>
      <w:r w:rsidR="006443CD" w:rsidRPr="006443CD">
        <w:t xml:space="preserve"> starting from the specified position. It uses a for loop to assign each element to the position to its right (</w:t>
      </w:r>
      <w:proofErr w:type="spellStart"/>
      <w:r w:rsidR="006443CD" w:rsidRPr="006443CD">
        <w:t>arr</w:t>
      </w:r>
      <w:proofErr w:type="spellEnd"/>
      <w:r w:rsidR="006443CD" w:rsidRPr="006443CD">
        <w:t>[</w:t>
      </w:r>
      <w:proofErr w:type="spellStart"/>
      <w:r w:rsidR="006443CD" w:rsidRPr="006443CD">
        <w:t>i</w:t>
      </w:r>
      <w:proofErr w:type="spellEnd"/>
      <w:r w:rsidR="006443CD" w:rsidRPr="006443CD">
        <w:t xml:space="preserve">] = </w:t>
      </w:r>
      <w:proofErr w:type="spellStart"/>
      <w:r w:rsidR="006443CD" w:rsidRPr="006443CD">
        <w:t>arr</w:t>
      </w:r>
      <w:proofErr w:type="spellEnd"/>
      <w:r w:rsidR="006443CD" w:rsidRPr="006443CD">
        <w:t>[i-1]). This "removes" the element at pos by overwriting it.</w:t>
      </w:r>
    </w:p>
    <w:p w14:paraId="3E8E215C" w14:textId="77777777" w:rsidR="00BF2E81" w:rsidRDefault="0092496E" w:rsidP="00BF2E81">
      <w:pPr>
        <w:keepNext/>
        <w:spacing w:line="240" w:lineRule="auto"/>
        <w:ind w:left="720"/>
        <w:jc w:val="center"/>
      </w:pPr>
      <w:r w:rsidRPr="0092496E">
        <w:rPr>
          <w:lang w:val="en-AE"/>
        </w:rPr>
        <w:drawing>
          <wp:inline distT="0" distB="0" distL="0" distR="0" wp14:anchorId="0A914A5C" wp14:editId="16B353D0">
            <wp:extent cx="4001058" cy="1886213"/>
            <wp:effectExtent l="0" t="0" r="0" b="0"/>
            <wp:docPr id="1839806437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806437" name="Picture 1" descr="A computer screen with text and symbol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80085" w14:textId="10CECAE1" w:rsidR="0092496E" w:rsidRPr="00CD4BB8" w:rsidRDefault="00BF2E81" w:rsidP="00BF2E81">
      <w:pPr>
        <w:pStyle w:val="Caption"/>
        <w:jc w:val="center"/>
        <w:rPr>
          <w:lang w:val="en-AE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2664A">
        <w:rPr>
          <w:noProof/>
        </w:rPr>
        <w:t>2</w:t>
      </w:r>
      <w:r>
        <w:fldChar w:fldCharType="end"/>
      </w:r>
      <w:r>
        <w:t xml:space="preserve"> </w:t>
      </w:r>
      <w:proofErr w:type="spellStart"/>
      <w:r>
        <w:t>remove_element</w:t>
      </w:r>
      <w:proofErr w:type="spellEnd"/>
      <w:r>
        <w:t xml:space="preserve"> Function code</w:t>
      </w:r>
    </w:p>
    <w:p w14:paraId="7FBE8A15" w14:textId="0EB824D4" w:rsidR="00CD4BB8" w:rsidRDefault="00CD4BB8" w:rsidP="0073717E">
      <w:pPr>
        <w:numPr>
          <w:ilvl w:val="0"/>
          <w:numId w:val="16"/>
        </w:numPr>
        <w:spacing w:line="240" w:lineRule="auto"/>
        <w:rPr>
          <w:lang w:val="en-AE"/>
        </w:rPr>
      </w:pPr>
      <w:proofErr w:type="spellStart"/>
      <w:r w:rsidRPr="00CD4BB8">
        <w:rPr>
          <w:lang w:val="en-AE"/>
        </w:rPr>
        <w:t>insert_element</w:t>
      </w:r>
      <w:proofErr w:type="spellEnd"/>
      <w:r w:rsidRPr="00CD4BB8">
        <w:rPr>
          <w:lang w:val="en-AE"/>
        </w:rPr>
        <w:t>: Inserts elements with downward shifting</w:t>
      </w:r>
      <w:r w:rsidR="006443CD">
        <w:rPr>
          <w:lang w:val="en-AE"/>
        </w:rPr>
        <w:t>.</w:t>
      </w:r>
      <w:r w:rsidR="006443CD" w:rsidRPr="006443CD">
        <w:t xml:space="preserve"> </w:t>
      </w:r>
      <w:r w:rsidR="006443CD" w:rsidRPr="006443CD">
        <w:t xml:space="preserve">If valid, it performs a </w:t>
      </w:r>
      <w:r w:rsidR="006443CD" w:rsidRPr="006443CD">
        <w:rPr>
          <w:b/>
          <w:bCs/>
        </w:rPr>
        <w:t>rightward shift</w:t>
      </w:r>
      <w:r w:rsidR="006443CD" w:rsidRPr="006443CD">
        <w:t xml:space="preserve"> to make room for the new value. It uses a for loop to shift each element to the left (</w:t>
      </w:r>
      <w:proofErr w:type="spellStart"/>
      <w:r w:rsidR="006443CD" w:rsidRPr="006443CD">
        <w:t>arr</w:t>
      </w:r>
      <w:proofErr w:type="spellEnd"/>
      <w:r w:rsidR="006443CD" w:rsidRPr="006443CD">
        <w:t>[</w:t>
      </w:r>
      <w:proofErr w:type="spellStart"/>
      <w:r w:rsidR="006443CD" w:rsidRPr="006443CD">
        <w:t>i</w:t>
      </w:r>
      <w:proofErr w:type="spellEnd"/>
      <w:r w:rsidR="006443CD" w:rsidRPr="006443CD">
        <w:t xml:space="preserve">] = </w:t>
      </w:r>
      <w:proofErr w:type="spellStart"/>
      <w:r w:rsidR="006443CD" w:rsidRPr="006443CD">
        <w:t>arr</w:t>
      </w:r>
      <w:proofErr w:type="spellEnd"/>
      <w:r w:rsidR="006443CD" w:rsidRPr="006443CD">
        <w:t>[i+1]) up to the specified position. This shift causes the first element in the array to be overwritten by the second, and so on, until the new value is inserted at pos.</w:t>
      </w:r>
      <w:r w:rsidR="006443CD">
        <w:t xml:space="preserve"> </w:t>
      </w:r>
      <w:r w:rsidR="006443CD" w:rsidRPr="006443CD">
        <w:t xml:space="preserve">After the loop, the function inserts value into </w:t>
      </w:r>
      <w:proofErr w:type="spellStart"/>
      <w:r w:rsidR="006443CD" w:rsidRPr="006443CD">
        <w:t>arr</w:t>
      </w:r>
      <w:proofErr w:type="spellEnd"/>
      <w:r w:rsidR="006443CD" w:rsidRPr="006443CD">
        <w:t>[pos].</w:t>
      </w:r>
    </w:p>
    <w:p w14:paraId="428D5164" w14:textId="77777777" w:rsidR="00BF2E81" w:rsidRDefault="0092496E" w:rsidP="00BF2E81">
      <w:pPr>
        <w:keepNext/>
        <w:spacing w:line="240" w:lineRule="auto"/>
        <w:ind w:left="720"/>
        <w:jc w:val="center"/>
      </w:pPr>
      <w:r w:rsidRPr="0092496E">
        <w:rPr>
          <w:lang w:val="en-AE"/>
        </w:rPr>
        <w:lastRenderedPageBreak/>
        <w:drawing>
          <wp:inline distT="0" distB="0" distL="0" distR="0" wp14:anchorId="43F73C8F" wp14:editId="34BE47A0">
            <wp:extent cx="4839375" cy="2257740"/>
            <wp:effectExtent l="0" t="0" r="0" b="9525"/>
            <wp:docPr id="185875947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75947" name="Picture 1" descr="A computer screen shot of a program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0756E" w14:textId="2658B373" w:rsidR="0092496E" w:rsidRPr="00CD4BB8" w:rsidRDefault="00BF2E81" w:rsidP="00BF2E81">
      <w:pPr>
        <w:pStyle w:val="Caption"/>
        <w:jc w:val="center"/>
        <w:rPr>
          <w:lang w:val="en-AE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2664A">
        <w:rPr>
          <w:noProof/>
        </w:rPr>
        <w:t>3</w:t>
      </w:r>
      <w:r>
        <w:fldChar w:fldCharType="end"/>
      </w:r>
      <w:r>
        <w:t xml:space="preserve"> </w:t>
      </w:r>
      <w:proofErr w:type="spellStart"/>
      <w:r>
        <w:t>insert_element</w:t>
      </w:r>
      <w:proofErr w:type="spellEnd"/>
      <w:r>
        <w:t xml:space="preserve"> Function code</w:t>
      </w:r>
    </w:p>
    <w:p w14:paraId="4BC43852" w14:textId="77777777" w:rsidR="00CD4BB8" w:rsidRPr="00CD4BB8" w:rsidRDefault="00CD4BB8" w:rsidP="0073717E">
      <w:pPr>
        <w:spacing w:line="240" w:lineRule="auto"/>
        <w:rPr>
          <w:lang w:val="en-AE"/>
        </w:rPr>
      </w:pPr>
      <w:r w:rsidRPr="00CD4BB8">
        <w:rPr>
          <w:b/>
          <w:bCs/>
          <w:lang w:val="en-AE"/>
        </w:rPr>
        <w:t>Part 2:</w:t>
      </w:r>
    </w:p>
    <w:p w14:paraId="41B182D2" w14:textId="1A506FEC" w:rsidR="00CD4BB8" w:rsidRDefault="00CD4BB8" w:rsidP="0073717E">
      <w:pPr>
        <w:numPr>
          <w:ilvl w:val="0"/>
          <w:numId w:val="17"/>
        </w:numPr>
        <w:spacing w:line="240" w:lineRule="auto"/>
        <w:rPr>
          <w:lang w:val="en-AE"/>
        </w:rPr>
      </w:pPr>
      <w:r w:rsidRPr="00CD4BB8">
        <w:rPr>
          <w:lang w:val="en-AE"/>
        </w:rPr>
        <w:t>reshape: Converts 1D array to 2D array column-wise</w:t>
      </w:r>
      <w:r w:rsidR="006443CD">
        <w:rPr>
          <w:lang w:val="en-AE"/>
        </w:rPr>
        <w:t>.</w:t>
      </w:r>
      <w:r w:rsidR="006443CD" w:rsidRPr="006443CD">
        <w:rPr>
          <w:rFonts w:ascii="Courier New" w:hAnsi="Courier New" w:cs="Courier New"/>
          <w:sz w:val="20"/>
          <w:szCs w:val="20"/>
        </w:rPr>
        <w:t xml:space="preserve"> </w:t>
      </w:r>
      <w:r w:rsidR="006443CD" w:rsidRPr="006443CD">
        <w:t>row and col keep track of the current position in the 2D array, with col incrementing until it reaches the number of columns (</w:t>
      </w:r>
      <w:proofErr w:type="spellStart"/>
      <w:r w:rsidR="006443CD" w:rsidRPr="006443CD">
        <w:t>nCols</w:t>
      </w:r>
      <w:proofErr w:type="spellEnd"/>
      <w:r w:rsidR="006443CD" w:rsidRPr="006443CD">
        <w:t xml:space="preserve">). When </w:t>
      </w:r>
      <w:proofErr w:type="gramStart"/>
      <w:r w:rsidR="006443CD" w:rsidRPr="006443CD">
        <w:t>col</w:t>
      </w:r>
      <w:proofErr w:type="gramEnd"/>
      <w:r w:rsidR="006443CD" w:rsidRPr="006443CD">
        <w:t xml:space="preserve"> reaches </w:t>
      </w:r>
      <w:proofErr w:type="spellStart"/>
      <w:r w:rsidR="006443CD" w:rsidRPr="006443CD">
        <w:t>nCols</w:t>
      </w:r>
      <w:proofErr w:type="spellEnd"/>
      <w:r w:rsidR="006443CD" w:rsidRPr="006443CD">
        <w:t>, it resets to 0, and row increments to move to the next row.</w:t>
      </w:r>
    </w:p>
    <w:p w14:paraId="4690EA12" w14:textId="77777777" w:rsidR="00954AE8" w:rsidRDefault="0092496E" w:rsidP="00954AE8">
      <w:pPr>
        <w:keepNext/>
        <w:spacing w:line="240" w:lineRule="auto"/>
        <w:ind w:left="720"/>
        <w:jc w:val="center"/>
      </w:pPr>
      <w:r w:rsidRPr="0092496E">
        <w:rPr>
          <w:lang w:val="en-AE"/>
        </w:rPr>
        <w:drawing>
          <wp:inline distT="0" distB="0" distL="0" distR="0" wp14:anchorId="140C8269" wp14:editId="63BBD55F">
            <wp:extent cx="5486400" cy="2240915"/>
            <wp:effectExtent l="0" t="0" r="0" b="6985"/>
            <wp:docPr id="50400062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000626" name="Picture 1" descr="A screen 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93F8A" w14:textId="1EDAA65B" w:rsidR="0092496E" w:rsidRPr="00CD4BB8" w:rsidRDefault="00954AE8" w:rsidP="00954AE8">
      <w:pPr>
        <w:pStyle w:val="Caption"/>
        <w:jc w:val="center"/>
        <w:rPr>
          <w:lang w:val="en-AE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2664A">
        <w:rPr>
          <w:noProof/>
        </w:rPr>
        <w:t>4</w:t>
      </w:r>
      <w:r>
        <w:fldChar w:fldCharType="end"/>
      </w:r>
      <w:r>
        <w:t xml:space="preserve"> reshape Function code</w:t>
      </w:r>
    </w:p>
    <w:p w14:paraId="51F494BE" w14:textId="29B4B2F1" w:rsidR="00CD4BB8" w:rsidRDefault="00CD4BB8" w:rsidP="0073717E">
      <w:pPr>
        <w:numPr>
          <w:ilvl w:val="0"/>
          <w:numId w:val="17"/>
        </w:numPr>
        <w:spacing w:line="240" w:lineRule="auto"/>
        <w:rPr>
          <w:lang w:val="en-AE"/>
        </w:rPr>
      </w:pPr>
      <w:proofErr w:type="spellStart"/>
      <w:r w:rsidRPr="00CD4BB8">
        <w:rPr>
          <w:lang w:val="en-AE"/>
        </w:rPr>
        <w:t>trans_matrix</w:t>
      </w:r>
      <w:proofErr w:type="spellEnd"/>
      <w:r w:rsidRPr="00CD4BB8">
        <w:rPr>
          <w:lang w:val="en-AE"/>
        </w:rPr>
        <w:t>: Creates transpose of input matrix</w:t>
      </w:r>
      <w:r w:rsidR="006443CD">
        <w:rPr>
          <w:lang w:val="en-AE"/>
        </w:rPr>
        <w:t>.</w:t>
      </w:r>
      <w:r w:rsidR="006443CD" w:rsidRPr="006443CD">
        <w:t xml:space="preserve"> </w:t>
      </w:r>
      <w:r w:rsidR="006443CD" w:rsidRPr="006443CD">
        <w:t>The function iterates through each element in the input matrix (mat), switching the row and column indices when assigning values to the transposed matrix (</w:t>
      </w:r>
      <w:proofErr w:type="spellStart"/>
      <w:r w:rsidR="006443CD" w:rsidRPr="006443CD">
        <w:t>mat_transp</w:t>
      </w:r>
      <w:proofErr w:type="spellEnd"/>
      <w:r w:rsidR="006443CD" w:rsidRPr="006443CD">
        <w:t>[j][</w:t>
      </w:r>
      <w:proofErr w:type="spellStart"/>
      <w:r w:rsidR="006443CD" w:rsidRPr="006443CD">
        <w:t>i</w:t>
      </w:r>
      <w:proofErr w:type="spellEnd"/>
      <w:r w:rsidR="006443CD" w:rsidRPr="006443CD">
        <w:t>] = mat[</w:t>
      </w:r>
      <w:proofErr w:type="spellStart"/>
      <w:r w:rsidR="006443CD" w:rsidRPr="006443CD">
        <w:t>i</w:t>
      </w:r>
      <w:proofErr w:type="spellEnd"/>
      <w:r w:rsidR="006443CD" w:rsidRPr="006443CD">
        <w:t>][j]).</w:t>
      </w:r>
    </w:p>
    <w:p w14:paraId="065B79E4" w14:textId="77777777" w:rsidR="00954AE8" w:rsidRDefault="0092496E" w:rsidP="00954AE8">
      <w:pPr>
        <w:keepNext/>
        <w:spacing w:line="240" w:lineRule="auto"/>
        <w:ind w:left="720"/>
        <w:jc w:val="center"/>
      </w:pPr>
      <w:r w:rsidRPr="0092496E">
        <w:rPr>
          <w:lang w:val="en-AE"/>
        </w:rPr>
        <w:lastRenderedPageBreak/>
        <w:drawing>
          <wp:inline distT="0" distB="0" distL="0" distR="0" wp14:anchorId="18243FFF" wp14:editId="62F75BAA">
            <wp:extent cx="5486400" cy="995045"/>
            <wp:effectExtent l="0" t="0" r="0" b="0"/>
            <wp:docPr id="148568853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688532" name="Picture 1" descr="A black screen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D77D5" w14:textId="5C8DF57B" w:rsidR="0092496E" w:rsidRPr="00CD4BB8" w:rsidRDefault="00954AE8" w:rsidP="00954AE8">
      <w:pPr>
        <w:pStyle w:val="Caption"/>
        <w:jc w:val="center"/>
        <w:rPr>
          <w:lang w:val="en-AE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2664A">
        <w:rPr>
          <w:noProof/>
        </w:rPr>
        <w:t>5</w:t>
      </w:r>
      <w:r>
        <w:fldChar w:fldCharType="end"/>
      </w:r>
      <w:r>
        <w:t xml:space="preserve"> </w:t>
      </w:r>
      <w:proofErr w:type="spellStart"/>
      <w:r>
        <w:t>trans_matrix</w:t>
      </w:r>
      <w:proofErr w:type="spellEnd"/>
      <w:r>
        <w:t xml:space="preserve"> Function code</w:t>
      </w:r>
    </w:p>
    <w:p w14:paraId="2EFB30CA" w14:textId="4E7B422C" w:rsidR="00CD4BB8" w:rsidRDefault="00CD4BB8" w:rsidP="0073717E">
      <w:pPr>
        <w:numPr>
          <w:ilvl w:val="0"/>
          <w:numId w:val="17"/>
        </w:numPr>
        <w:spacing w:line="240" w:lineRule="auto"/>
        <w:rPr>
          <w:lang w:val="en-AE"/>
        </w:rPr>
      </w:pPr>
      <w:proofErr w:type="spellStart"/>
      <w:r w:rsidRPr="00CD4BB8">
        <w:rPr>
          <w:lang w:val="en-AE"/>
        </w:rPr>
        <w:t>found_duplicate</w:t>
      </w:r>
      <w:proofErr w:type="spellEnd"/>
      <w:r w:rsidRPr="00CD4BB8">
        <w:rPr>
          <w:lang w:val="en-AE"/>
        </w:rPr>
        <w:t>: Checks for duplicate values in array</w:t>
      </w:r>
      <w:r w:rsidR="006443CD">
        <w:rPr>
          <w:lang w:val="en-AE"/>
        </w:rPr>
        <w:t>.</w:t>
      </w:r>
      <w:r w:rsidR="006443CD" w:rsidRPr="006443CD">
        <w:t xml:space="preserve"> </w:t>
      </w:r>
      <w:r w:rsidR="006443CD">
        <w:t xml:space="preserve">It </w:t>
      </w:r>
      <w:r w:rsidR="006443CD" w:rsidRPr="006443CD">
        <w:t>uses a nested loop to compare each element with all subsequent elements in the array.</w:t>
      </w:r>
      <w:r w:rsidR="006443CD" w:rsidRPr="006443CD">
        <w:t xml:space="preserve"> </w:t>
      </w:r>
      <w:r w:rsidR="006443CD" w:rsidRPr="006443CD">
        <w:t>The outer loop iterates through each element, and the inner loop compares it with all elements that come after it</w:t>
      </w:r>
      <w:r w:rsidR="006443CD">
        <w:t xml:space="preserve">. </w:t>
      </w:r>
      <w:r w:rsidR="006443CD" w:rsidRPr="006443CD">
        <w:t>If a match is found (</w:t>
      </w:r>
      <w:proofErr w:type="spellStart"/>
      <w:r w:rsidR="006443CD" w:rsidRPr="006443CD">
        <w:t>arr</w:t>
      </w:r>
      <w:proofErr w:type="spellEnd"/>
      <w:r w:rsidR="006443CD" w:rsidRPr="006443CD">
        <w:t>[</w:t>
      </w:r>
      <w:proofErr w:type="spellStart"/>
      <w:r w:rsidR="006443CD" w:rsidRPr="006443CD">
        <w:t>i</w:t>
      </w:r>
      <w:proofErr w:type="spellEnd"/>
      <w:r w:rsidR="006443CD" w:rsidRPr="006443CD">
        <w:t xml:space="preserve">] == </w:t>
      </w:r>
      <w:proofErr w:type="spellStart"/>
      <w:r w:rsidR="006443CD" w:rsidRPr="006443CD">
        <w:t>arr</w:t>
      </w:r>
      <w:proofErr w:type="spellEnd"/>
      <w:r w:rsidR="006443CD" w:rsidRPr="006443CD">
        <w:t>[j]), the function returns true, indicating a duplicate was found.</w:t>
      </w:r>
    </w:p>
    <w:p w14:paraId="27D14E4D" w14:textId="77777777" w:rsidR="00954AE8" w:rsidRDefault="0092496E" w:rsidP="00954AE8">
      <w:pPr>
        <w:keepNext/>
        <w:spacing w:line="240" w:lineRule="auto"/>
        <w:ind w:left="720"/>
        <w:jc w:val="center"/>
      </w:pPr>
      <w:r w:rsidRPr="0092496E">
        <w:rPr>
          <w:lang w:val="en-AE"/>
        </w:rPr>
        <w:drawing>
          <wp:inline distT="0" distB="0" distL="0" distR="0" wp14:anchorId="01772FA3" wp14:editId="2E159136">
            <wp:extent cx="3515216" cy="1886213"/>
            <wp:effectExtent l="0" t="0" r="9525" b="0"/>
            <wp:docPr id="1482033093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033093" name="Picture 1" descr="A computer screen shot of a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7CF7B" w14:textId="20C13131" w:rsidR="0092496E" w:rsidRPr="00CD4BB8" w:rsidRDefault="00954AE8" w:rsidP="00954AE8">
      <w:pPr>
        <w:pStyle w:val="Caption"/>
        <w:jc w:val="center"/>
        <w:rPr>
          <w:lang w:val="en-AE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2664A">
        <w:rPr>
          <w:noProof/>
        </w:rPr>
        <w:t>6</w:t>
      </w:r>
      <w:r>
        <w:fldChar w:fldCharType="end"/>
      </w:r>
      <w:r>
        <w:t xml:space="preserve"> </w:t>
      </w:r>
      <w:proofErr w:type="spellStart"/>
      <w:r>
        <w:t>found_duplicate</w:t>
      </w:r>
      <w:proofErr w:type="spellEnd"/>
      <w:r>
        <w:t xml:space="preserve"> Function code</w:t>
      </w:r>
    </w:p>
    <w:p w14:paraId="0B49C641" w14:textId="394D686B" w:rsidR="006443CD" w:rsidRDefault="00CD4BB8" w:rsidP="0073717E">
      <w:pPr>
        <w:pStyle w:val="Heading2"/>
        <w:spacing w:line="240" w:lineRule="auto"/>
        <w:rPr>
          <w:lang w:val="en-AE"/>
        </w:rPr>
      </w:pPr>
      <w:bookmarkStart w:id="7" w:name="_Toc182510166"/>
      <w:r w:rsidRPr="00CD4BB8">
        <w:rPr>
          <w:lang w:val="en-AE"/>
        </w:rPr>
        <w:t>Question 2: Banking Transactions Processing</w:t>
      </w:r>
      <w:bookmarkEnd w:id="7"/>
    </w:p>
    <w:p w14:paraId="591D0223" w14:textId="65F4B670" w:rsidR="00A23EE3" w:rsidRPr="00CD4BB8" w:rsidRDefault="0073717E" w:rsidP="0073717E">
      <w:pPr>
        <w:spacing w:line="240" w:lineRule="auto"/>
        <w:rPr>
          <w:b/>
          <w:bCs/>
          <w:lang w:val="en-AE"/>
        </w:rPr>
      </w:pPr>
      <w:r>
        <w:rPr>
          <w:b/>
          <w:bCs/>
          <w:lang w:val="en-AE"/>
        </w:rPr>
        <w:t>C</w:t>
      </w:r>
      <w:r w:rsidR="00A23EE3" w:rsidRPr="00A23EE3">
        <w:rPr>
          <w:b/>
          <w:bCs/>
          <w:lang w:val="en-AE"/>
        </w:rPr>
        <w:t xml:space="preserve">ode </w:t>
      </w:r>
      <w:r>
        <w:rPr>
          <w:b/>
          <w:bCs/>
          <w:lang w:val="en-AE"/>
        </w:rPr>
        <w:t>components</w:t>
      </w:r>
      <w:r w:rsidR="00A23EE3" w:rsidRPr="00A23EE3">
        <w:rPr>
          <w:b/>
          <w:bCs/>
          <w:lang w:val="en-AE"/>
        </w:rPr>
        <w:t>:</w:t>
      </w:r>
    </w:p>
    <w:p w14:paraId="7A657230" w14:textId="77777777" w:rsidR="00954AE8" w:rsidRDefault="006443CD" w:rsidP="00954AE8">
      <w:pPr>
        <w:keepNext/>
        <w:numPr>
          <w:ilvl w:val="0"/>
          <w:numId w:val="18"/>
        </w:numPr>
        <w:spacing w:line="240" w:lineRule="auto"/>
      </w:pPr>
      <w:r>
        <w:rPr>
          <w:lang w:val="en-AE"/>
        </w:rPr>
        <w:t>Begins with</w:t>
      </w:r>
      <w:r w:rsidR="00CD4BB8" w:rsidRPr="00CD4BB8">
        <w:rPr>
          <w:lang w:val="en-AE"/>
        </w:rPr>
        <w:t xml:space="preserve"> initial balance of 1000 AED</w:t>
      </w:r>
      <w:r w:rsidR="00A23EE3">
        <w:rPr>
          <w:lang w:val="en-AE"/>
        </w:rPr>
        <w:t>.</w:t>
      </w:r>
      <w:r w:rsidR="00A23EE3" w:rsidRPr="00A23EE3">
        <w:t xml:space="preserve"> </w:t>
      </w:r>
      <w:proofErr w:type="gramStart"/>
      <w:r w:rsidR="00A23EE3" w:rsidRPr="00A23EE3">
        <w:t>Use</w:t>
      </w:r>
      <w:r w:rsidR="00A23EE3">
        <w:t>s</w:t>
      </w:r>
      <w:proofErr w:type="gramEnd"/>
      <w:r w:rsidR="00A23EE3" w:rsidRPr="00A23EE3">
        <w:t xml:space="preserve"> parallel arrays for tracking processed/unprocessed transactions</w:t>
      </w:r>
      <w:r w:rsidR="00A23EE3">
        <w:t>.</w:t>
      </w:r>
      <w:r w:rsidR="00A23EE3" w:rsidRPr="00A23EE3">
        <w:t xml:space="preserve"> </w:t>
      </w:r>
      <w:r w:rsidR="00A23EE3" w:rsidRPr="00A23EE3">
        <w:t>Implements transaction counters</w:t>
      </w:r>
      <w:r w:rsidR="00A23EE3">
        <w:t>.</w:t>
      </w:r>
      <w:r w:rsidR="00A23EE3" w:rsidRPr="006443CD">
        <w:rPr>
          <w:lang w:val="en-AE"/>
        </w:rPr>
        <w:drawing>
          <wp:inline distT="0" distB="0" distL="0" distR="0" wp14:anchorId="6C516C37" wp14:editId="73E7C52A">
            <wp:extent cx="5486400" cy="1224915"/>
            <wp:effectExtent l="0" t="0" r="0" b="0"/>
            <wp:docPr id="807733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7336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D3769" w14:textId="6ED7F6CB" w:rsidR="00CD4BB8" w:rsidRPr="00CD4BB8" w:rsidRDefault="00954AE8" w:rsidP="00954AE8">
      <w:pPr>
        <w:pStyle w:val="Caption"/>
        <w:jc w:val="center"/>
        <w:rPr>
          <w:lang w:val="en-AE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2664A">
        <w:rPr>
          <w:noProof/>
        </w:rPr>
        <w:t>7</w:t>
      </w:r>
      <w:r>
        <w:fldChar w:fldCharType="end"/>
      </w:r>
      <w:r>
        <w:t xml:space="preserve"> Initialization of balance, transaction and arrays code</w:t>
      </w:r>
    </w:p>
    <w:p w14:paraId="2413ABA9" w14:textId="3DC80F2A" w:rsidR="00CD4BB8" w:rsidRPr="00CD4BB8" w:rsidRDefault="00A23EE3" w:rsidP="00A92236">
      <w:pPr>
        <w:numPr>
          <w:ilvl w:val="0"/>
          <w:numId w:val="18"/>
        </w:numPr>
        <w:spacing w:line="240" w:lineRule="auto"/>
        <w:rPr>
          <w:lang w:val="en-AE"/>
        </w:rPr>
      </w:pPr>
      <w:r w:rsidRPr="00CD4BB8">
        <w:rPr>
          <w:lang w:val="en-AE"/>
        </w:rPr>
        <w:t>Implements validation for withdrawals</w:t>
      </w:r>
      <w:r>
        <w:rPr>
          <w:lang w:val="en-AE"/>
        </w:rPr>
        <w:t xml:space="preserve">, </w:t>
      </w:r>
      <w:r w:rsidRPr="00CD4BB8">
        <w:rPr>
          <w:lang w:val="en-AE"/>
        </w:rPr>
        <w:t>Handles zero balance condition</w:t>
      </w:r>
      <w:r>
        <w:rPr>
          <w:lang w:val="en-AE"/>
        </w:rPr>
        <w:t>.</w:t>
      </w:r>
      <w:r w:rsidRPr="00A23EE3">
        <w:rPr>
          <w:lang w:val="en-AE"/>
        </w:rPr>
        <w:t xml:space="preserve"> </w:t>
      </w:r>
      <w:r w:rsidRPr="00CD4BB8">
        <w:rPr>
          <w:lang w:val="en-AE"/>
        </w:rPr>
        <w:t>Uses separate arrays for tracking transaction status</w:t>
      </w:r>
      <w:r>
        <w:rPr>
          <w:lang w:val="en-AE"/>
        </w:rPr>
        <w:t>.</w:t>
      </w:r>
    </w:p>
    <w:p w14:paraId="3F096E7A" w14:textId="77777777" w:rsidR="00954AE8" w:rsidRDefault="00A23EE3" w:rsidP="00954AE8">
      <w:pPr>
        <w:keepNext/>
        <w:spacing w:line="240" w:lineRule="auto"/>
        <w:ind w:left="720"/>
      </w:pPr>
      <w:r w:rsidRPr="00A23EE3">
        <w:rPr>
          <w:lang w:val="en-AE"/>
        </w:rPr>
        <w:lastRenderedPageBreak/>
        <w:drawing>
          <wp:inline distT="0" distB="0" distL="0" distR="0" wp14:anchorId="4DD90B49" wp14:editId="60B61129">
            <wp:extent cx="5050025" cy="2497541"/>
            <wp:effectExtent l="0" t="0" r="0" b="0"/>
            <wp:docPr id="121433883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338838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5577" cy="250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AAFD0" w14:textId="10FAFE01" w:rsidR="00CD4BB8" w:rsidRPr="00CD4BB8" w:rsidRDefault="00954AE8" w:rsidP="00954AE8">
      <w:pPr>
        <w:pStyle w:val="Caption"/>
        <w:jc w:val="center"/>
        <w:rPr>
          <w:lang w:val="en-AE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2664A">
        <w:rPr>
          <w:noProof/>
        </w:rPr>
        <w:t>8</w:t>
      </w:r>
      <w:r>
        <w:fldChar w:fldCharType="end"/>
      </w:r>
      <w:r>
        <w:t xml:space="preserve"> For loop of transaction processing</w:t>
      </w:r>
    </w:p>
    <w:p w14:paraId="68CE8FCB" w14:textId="77777777" w:rsidR="00CD4BB8" w:rsidRPr="00CD4BB8" w:rsidRDefault="00CD4BB8" w:rsidP="0073717E">
      <w:pPr>
        <w:pStyle w:val="Heading2"/>
        <w:spacing w:line="240" w:lineRule="auto"/>
        <w:rPr>
          <w:lang w:val="en-AE"/>
        </w:rPr>
      </w:pPr>
      <w:bookmarkStart w:id="8" w:name="_Toc182510167"/>
      <w:r w:rsidRPr="00CD4BB8">
        <w:rPr>
          <w:lang w:val="en-AE"/>
        </w:rPr>
        <w:t>Question 3: League Team Application</w:t>
      </w:r>
      <w:bookmarkEnd w:id="8"/>
    </w:p>
    <w:p w14:paraId="576F48FE" w14:textId="5534BAE4" w:rsidR="00CD4BB8" w:rsidRDefault="0073717E" w:rsidP="0073717E">
      <w:pPr>
        <w:spacing w:line="240" w:lineRule="auto"/>
        <w:rPr>
          <w:b/>
          <w:bCs/>
          <w:lang w:val="en-AE"/>
        </w:rPr>
      </w:pPr>
      <w:r w:rsidRPr="0073717E">
        <w:rPr>
          <w:b/>
          <w:bCs/>
          <w:lang w:val="en-AE"/>
        </w:rPr>
        <w:t>Code</w:t>
      </w:r>
      <w:r w:rsidR="00CD4BB8" w:rsidRPr="00CD4BB8">
        <w:rPr>
          <w:b/>
          <w:bCs/>
          <w:lang w:val="en-AE"/>
        </w:rPr>
        <w:t xml:space="preserve"> components:</w:t>
      </w:r>
    </w:p>
    <w:p w14:paraId="48725AC8" w14:textId="77777777" w:rsidR="00954AE8" w:rsidRDefault="0073717E" w:rsidP="00954AE8">
      <w:pPr>
        <w:keepNext/>
        <w:spacing w:line="240" w:lineRule="auto"/>
        <w:jc w:val="center"/>
      </w:pPr>
      <w:r w:rsidRPr="0073717E">
        <w:rPr>
          <w:b/>
          <w:bCs/>
          <w:lang w:val="en-AE"/>
        </w:rPr>
        <w:drawing>
          <wp:inline distT="0" distB="0" distL="0" distR="0" wp14:anchorId="4C84C0E7" wp14:editId="337A0372">
            <wp:extent cx="2022201" cy="3029803"/>
            <wp:effectExtent l="0" t="0" r="0" b="0"/>
            <wp:docPr id="70635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351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32159" cy="304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0C9AA" w14:textId="4DAE8D3C" w:rsidR="0073717E" w:rsidRDefault="00954AE8" w:rsidP="00954AE8">
      <w:pPr>
        <w:pStyle w:val="Caption"/>
        <w:jc w:val="center"/>
        <w:rPr>
          <w:b/>
          <w:bCs/>
          <w:lang w:val="en-AE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2664A">
        <w:rPr>
          <w:noProof/>
        </w:rPr>
        <w:t>9</w:t>
      </w:r>
      <w:r>
        <w:fldChar w:fldCharType="end"/>
      </w:r>
      <w:r>
        <w:t xml:space="preserve"> Structs declared for Question 3</w:t>
      </w:r>
    </w:p>
    <w:p w14:paraId="01D7CF08" w14:textId="6468DC26" w:rsidR="0073717E" w:rsidRPr="0073717E" w:rsidRDefault="0073717E" w:rsidP="0073717E">
      <w:pPr>
        <w:spacing w:line="240" w:lineRule="auto"/>
        <w:rPr>
          <w:lang w:val="en-AE"/>
        </w:rPr>
      </w:pPr>
      <w:r w:rsidRPr="0073717E">
        <w:rPr>
          <w:lang w:val="en-AE"/>
        </w:rPr>
        <w:t xml:space="preserve">Nested Structure Design: </w:t>
      </w:r>
    </w:p>
    <w:p w14:paraId="4F2E0779" w14:textId="77777777" w:rsidR="0073717E" w:rsidRPr="0073717E" w:rsidRDefault="0073717E" w:rsidP="0073717E">
      <w:pPr>
        <w:numPr>
          <w:ilvl w:val="0"/>
          <w:numId w:val="26"/>
        </w:numPr>
        <w:spacing w:line="240" w:lineRule="auto"/>
        <w:rPr>
          <w:lang w:val="en-AE"/>
        </w:rPr>
      </w:pPr>
      <w:r w:rsidRPr="0073717E">
        <w:rPr>
          <w:lang w:val="en-AE"/>
        </w:rPr>
        <w:t>Uses typedef for clean syntax</w:t>
      </w:r>
    </w:p>
    <w:p w14:paraId="33E19530" w14:textId="77777777" w:rsidR="0073717E" w:rsidRPr="0073717E" w:rsidRDefault="0073717E" w:rsidP="0073717E">
      <w:pPr>
        <w:numPr>
          <w:ilvl w:val="0"/>
          <w:numId w:val="26"/>
        </w:numPr>
        <w:spacing w:line="240" w:lineRule="auto"/>
        <w:rPr>
          <w:lang w:val="en-AE"/>
        </w:rPr>
      </w:pPr>
      <w:r w:rsidRPr="0073717E">
        <w:rPr>
          <w:lang w:val="en-AE"/>
        </w:rPr>
        <w:t>Implements hierarchical data organization</w:t>
      </w:r>
    </w:p>
    <w:p w14:paraId="70250FF3" w14:textId="77777777" w:rsidR="0073717E" w:rsidRPr="0073717E" w:rsidRDefault="0073717E" w:rsidP="0073717E">
      <w:pPr>
        <w:numPr>
          <w:ilvl w:val="0"/>
          <w:numId w:val="26"/>
        </w:numPr>
        <w:spacing w:line="240" w:lineRule="auto"/>
        <w:rPr>
          <w:lang w:val="en-AE"/>
        </w:rPr>
      </w:pPr>
      <w:r w:rsidRPr="0073717E">
        <w:rPr>
          <w:lang w:val="en-AE"/>
        </w:rPr>
        <w:t>Proper size constraints for strings</w:t>
      </w:r>
    </w:p>
    <w:p w14:paraId="58E1E259" w14:textId="25D29910" w:rsidR="0073717E" w:rsidRPr="0073717E" w:rsidRDefault="0073717E" w:rsidP="0073717E">
      <w:pPr>
        <w:spacing w:line="240" w:lineRule="auto"/>
        <w:rPr>
          <w:lang w:val="en-AE"/>
        </w:rPr>
      </w:pPr>
      <w:r w:rsidRPr="0073717E">
        <w:rPr>
          <w:lang w:val="en-AE"/>
        </w:rPr>
        <w:lastRenderedPageBreak/>
        <w:t xml:space="preserve">Memory Management: </w:t>
      </w:r>
    </w:p>
    <w:p w14:paraId="6CB560F2" w14:textId="77777777" w:rsidR="0073717E" w:rsidRPr="0073717E" w:rsidRDefault="0073717E" w:rsidP="0073717E">
      <w:pPr>
        <w:numPr>
          <w:ilvl w:val="0"/>
          <w:numId w:val="27"/>
        </w:numPr>
        <w:spacing w:line="240" w:lineRule="auto"/>
        <w:rPr>
          <w:lang w:val="en-AE"/>
        </w:rPr>
      </w:pPr>
      <w:r w:rsidRPr="0073717E">
        <w:rPr>
          <w:lang w:val="en-AE"/>
        </w:rPr>
        <w:t>Fixed-size arrays for predictable memory usage</w:t>
      </w:r>
    </w:p>
    <w:p w14:paraId="05552458" w14:textId="77777777" w:rsidR="0073717E" w:rsidRPr="0073717E" w:rsidRDefault="0073717E" w:rsidP="0073717E">
      <w:pPr>
        <w:numPr>
          <w:ilvl w:val="0"/>
          <w:numId w:val="27"/>
        </w:numPr>
        <w:spacing w:line="240" w:lineRule="auto"/>
        <w:rPr>
          <w:lang w:val="en-AE"/>
        </w:rPr>
      </w:pPr>
      <w:r w:rsidRPr="0073717E">
        <w:rPr>
          <w:lang w:val="en-AE"/>
        </w:rPr>
        <w:t>No dynamic allocation required</w:t>
      </w:r>
    </w:p>
    <w:p w14:paraId="2E600455" w14:textId="77777777" w:rsidR="0073717E" w:rsidRPr="0073717E" w:rsidRDefault="0073717E" w:rsidP="0073717E">
      <w:pPr>
        <w:numPr>
          <w:ilvl w:val="0"/>
          <w:numId w:val="27"/>
        </w:numPr>
        <w:spacing w:line="240" w:lineRule="auto"/>
        <w:rPr>
          <w:lang w:val="en-AE"/>
        </w:rPr>
      </w:pPr>
      <w:r w:rsidRPr="0073717E">
        <w:rPr>
          <w:lang w:val="en-AE"/>
        </w:rPr>
        <w:t>Efficient structure packing</w:t>
      </w:r>
    </w:p>
    <w:p w14:paraId="4759CA42" w14:textId="4B4E06A1" w:rsidR="00F65B35" w:rsidRDefault="0073717E" w:rsidP="00F65B35">
      <w:pPr>
        <w:spacing w:line="240" w:lineRule="auto"/>
        <w:rPr>
          <w:b/>
          <w:bCs/>
        </w:rPr>
      </w:pPr>
      <w:r w:rsidRPr="0073717E">
        <w:rPr>
          <w:b/>
          <w:bCs/>
        </w:rPr>
        <w:t>Core Functions</w:t>
      </w:r>
      <w:r>
        <w:rPr>
          <w:b/>
          <w:bCs/>
        </w:rPr>
        <w:t>:</w:t>
      </w:r>
    </w:p>
    <w:p w14:paraId="5BBAE288" w14:textId="2ECEED8F" w:rsidR="0073717E" w:rsidRPr="00F65B35" w:rsidRDefault="0073717E" w:rsidP="0073717E">
      <w:pPr>
        <w:pStyle w:val="ListParagraph"/>
        <w:numPr>
          <w:ilvl w:val="0"/>
          <w:numId w:val="28"/>
        </w:numPr>
        <w:spacing w:line="240" w:lineRule="auto"/>
        <w:rPr>
          <w:lang w:val="en-AE"/>
        </w:rPr>
      </w:pPr>
      <w:proofErr w:type="spellStart"/>
      <w:r w:rsidRPr="0073717E">
        <w:t>enroll_club</w:t>
      </w:r>
      <w:proofErr w:type="spellEnd"/>
      <w:r>
        <w:t xml:space="preserve">: </w:t>
      </w:r>
    </w:p>
    <w:p w14:paraId="204E2A41" w14:textId="77777777" w:rsidR="00954AE8" w:rsidRDefault="00F65B35" w:rsidP="00954AE8">
      <w:pPr>
        <w:keepNext/>
        <w:spacing w:line="240" w:lineRule="auto"/>
        <w:ind w:left="360"/>
      </w:pPr>
      <w:r w:rsidRPr="00F65B35">
        <w:rPr>
          <w:lang w:val="en-AE"/>
        </w:rPr>
        <w:drawing>
          <wp:inline distT="0" distB="0" distL="0" distR="0" wp14:anchorId="02E0B8EE" wp14:editId="26501650">
            <wp:extent cx="5486400" cy="1758315"/>
            <wp:effectExtent l="0" t="0" r="0" b="0"/>
            <wp:docPr id="105896420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96420" name="Picture 1" descr="A computer code on a black backgroun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72CD8" w14:textId="4A77CA6A" w:rsidR="00F65B35" w:rsidRPr="00F65B35" w:rsidRDefault="00954AE8" w:rsidP="00954AE8">
      <w:pPr>
        <w:pStyle w:val="Caption"/>
        <w:jc w:val="center"/>
        <w:rPr>
          <w:lang w:val="en-AE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2664A">
        <w:rPr>
          <w:noProof/>
        </w:rPr>
        <w:t>10</w:t>
      </w:r>
      <w:r>
        <w:fldChar w:fldCharType="end"/>
      </w:r>
      <w:r>
        <w:t xml:space="preserve"> </w:t>
      </w:r>
      <w:proofErr w:type="spellStart"/>
      <w:r>
        <w:t>enroll_club</w:t>
      </w:r>
      <w:proofErr w:type="spellEnd"/>
      <w:r>
        <w:t xml:space="preserve"> code</w:t>
      </w:r>
    </w:p>
    <w:p w14:paraId="399403CB" w14:textId="0226505E" w:rsidR="0073717E" w:rsidRPr="0073717E" w:rsidRDefault="0073717E" w:rsidP="0073717E">
      <w:pPr>
        <w:pStyle w:val="ListParagraph"/>
        <w:numPr>
          <w:ilvl w:val="1"/>
          <w:numId w:val="28"/>
        </w:numPr>
        <w:spacing w:line="240" w:lineRule="auto"/>
        <w:rPr>
          <w:lang w:val="en-AE"/>
        </w:rPr>
      </w:pPr>
      <w:r w:rsidRPr="0073717E">
        <w:rPr>
          <w:lang w:val="en-AE"/>
        </w:rPr>
        <w:t xml:space="preserve">Maintains team count </w:t>
      </w:r>
    </w:p>
    <w:p w14:paraId="7E625BFB" w14:textId="162E1D4A" w:rsidR="0073717E" w:rsidRPr="0073717E" w:rsidRDefault="0073717E" w:rsidP="0073717E">
      <w:pPr>
        <w:pStyle w:val="ListParagraph"/>
        <w:numPr>
          <w:ilvl w:val="1"/>
          <w:numId w:val="28"/>
        </w:numPr>
        <w:spacing w:line="240" w:lineRule="auto"/>
        <w:rPr>
          <w:lang w:val="en-AE"/>
        </w:rPr>
      </w:pPr>
      <w:r w:rsidRPr="0073717E">
        <w:rPr>
          <w:lang w:val="en-AE"/>
        </w:rPr>
        <w:t xml:space="preserve">Validates against maximum teams </w:t>
      </w:r>
    </w:p>
    <w:p w14:paraId="0634B4E6" w14:textId="6500F22A" w:rsidR="0073717E" w:rsidRDefault="0073717E" w:rsidP="0073717E">
      <w:pPr>
        <w:pStyle w:val="ListParagraph"/>
        <w:numPr>
          <w:ilvl w:val="1"/>
          <w:numId w:val="28"/>
        </w:numPr>
        <w:spacing w:line="240" w:lineRule="auto"/>
        <w:rPr>
          <w:lang w:val="en-AE"/>
        </w:rPr>
      </w:pPr>
      <w:r w:rsidRPr="0073717E">
        <w:rPr>
          <w:lang w:val="en-AE"/>
        </w:rPr>
        <w:t>Uses pointer for count update</w:t>
      </w:r>
    </w:p>
    <w:p w14:paraId="0CAD1D2D" w14:textId="68FA25E8" w:rsidR="00F65B35" w:rsidRDefault="00F65B35" w:rsidP="00F65B35">
      <w:pPr>
        <w:pStyle w:val="ListParagraph"/>
        <w:numPr>
          <w:ilvl w:val="0"/>
          <w:numId w:val="28"/>
        </w:numPr>
        <w:spacing w:line="240" w:lineRule="auto"/>
        <w:rPr>
          <w:lang w:val="en-AE"/>
        </w:rPr>
      </w:pPr>
      <w:proofErr w:type="spellStart"/>
      <w:r>
        <w:rPr>
          <w:lang w:val="en-AE"/>
        </w:rPr>
        <w:t>a</w:t>
      </w:r>
      <w:r w:rsidRPr="00F65B35">
        <w:rPr>
          <w:lang w:val="en-AE"/>
        </w:rPr>
        <w:t>dd_player</w:t>
      </w:r>
      <w:proofErr w:type="spellEnd"/>
      <w:r w:rsidRPr="00F65B35">
        <w:rPr>
          <w:lang w:val="en-AE"/>
        </w:rPr>
        <w:t>:</w:t>
      </w:r>
    </w:p>
    <w:p w14:paraId="44C5C4B0" w14:textId="084BDB6E" w:rsidR="00F65B35" w:rsidRDefault="00F65B35" w:rsidP="00F65B35">
      <w:pPr>
        <w:pStyle w:val="ListParagraph"/>
        <w:numPr>
          <w:ilvl w:val="1"/>
          <w:numId w:val="28"/>
        </w:numPr>
        <w:spacing w:line="240" w:lineRule="auto"/>
        <w:rPr>
          <w:lang w:val="en-AE"/>
        </w:rPr>
      </w:pPr>
      <w:r>
        <w:rPr>
          <w:lang w:val="en-AE"/>
        </w:rPr>
        <w:t>Club Selection</w:t>
      </w:r>
    </w:p>
    <w:p w14:paraId="356803E9" w14:textId="46E3241F" w:rsidR="00F65B35" w:rsidRPr="00F65B35" w:rsidRDefault="00F65B35" w:rsidP="00F65B35">
      <w:pPr>
        <w:pStyle w:val="ListParagraph"/>
        <w:numPr>
          <w:ilvl w:val="1"/>
          <w:numId w:val="28"/>
        </w:numPr>
        <w:spacing w:line="240" w:lineRule="auto"/>
        <w:rPr>
          <w:lang w:val="en-AE"/>
        </w:rPr>
      </w:pPr>
      <w:r>
        <w:rPr>
          <w:lang w:val="en-AE"/>
        </w:rPr>
        <w:t>Play Information Noting</w:t>
      </w:r>
    </w:p>
    <w:p w14:paraId="2591FA47" w14:textId="6483C0AC" w:rsidR="0073717E" w:rsidRPr="0073717E" w:rsidRDefault="0073717E" w:rsidP="0073717E">
      <w:pPr>
        <w:pStyle w:val="ListParagraph"/>
        <w:numPr>
          <w:ilvl w:val="0"/>
          <w:numId w:val="28"/>
        </w:numPr>
        <w:spacing w:line="240" w:lineRule="auto"/>
        <w:rPr>
          <w:lang w:val="en-AE"/>
        </w:rPr>
      </w:pPr>
      <w:proofErr w:type="spellStart"/>
      <w:r w:rsidRPr="0073717E">
        <w:rPr>
          <w:lang w:val="en-AE"/>
        </w:rPr>
        <w:t>search_update</w:t>
      </w:r>
      <w:proofErr w:type="spellEnd"/>
      <w:r w:rsidR="00F65B35">
        <w:rPr>
          <w:lang w:val="en-AE"/>
        </w:rPr>
        <w:t>:</w:t>
      </w:r>
    </w:p>
    <w:p w14:paraId="3998F4F7" w14:textId="77777777" w:rsidR="0073717E" w:rsidRPr="0073717E" w:rsidRDefault="0073717E" w:rsidP="0073717E">
      <w:pPr>
        <w:pStyle w:val="ListParagraph"/>
        <w:numPr>
          <w:ilvl w:val="1"/>
          <w:numId w:val="28"/>
        </w:numPr>
        <w:spacing w:line="240" w:lineRule="auto"/>
        <w:rPr>
          <w:lang w:val="en-AE"/>
        </w:rPr>
      </w:pPr>
      <w:r w:rsidRPr="0073717E">
        <w:rPr>
          <w:lang w:val="en-AE"/>
        </w:rPr>
        <w:t xml:space="preserve">Search Options: </w:t>
      </w:r>
    </w:p>
    <w:p w14:paraId="3BFA7B20" w14:textId="77777777" w:rsidR="0073717E" w:rsidRPr="0073717E" w:rsidRDefault="0073717E" w:rsidP="0073717E">
      <w:pPr>
        <w:pStyle w:val="ListParagraph"/>
        <w:numPr>
          <w:ilvl w:val="2"/>
          <w:numId w:val="28"/>
        </w:numPr>
        <w:spacing w:line="240" w:lineRule="auto"/>
        <w:rPr>
          <w:lang w:val="en-AE"/>
        </w:rPr>
      </w:pPr>
      <w:r w:rsidRPr="0073717E">
        <w:rPr>
          <w:lang w:val="en-AE"/>
        </w:rPr>
        <w:t>Name-based (case-insensitive)</w:t>
      </w:r>
    </w:p>
    <w:p w14:paraId="13525AD6" w14:textId="77777777" w:rsidR="0073717E" w:rsidRPr="0073717E" w:rsidRDefault="0073717E" w:rsidP="0073717E">
      <w:pPr>
        <w:pStyle w:val="ListParagraph"/>
        <w:numPr>
          <w:ilvl w:val="2"/>
          <w:numId w:val="28"/>
        </w:numPr>
        <w:spacing w:line="240" w:lineRule="auto"/>
        <w:rPr>
          <w:lang w:val="en-AE"/>
        </w:rPr>
      </w:pPr>
      <w:r w:rsidRPr="0073717E">
        <w:rPr>
          <w:lang w:val="en-AE"/>
        </w:rPr>
        <w:t>Kit number-based</w:t>
      </w:r>
    </w:p>
    <w:p w14:paraId="59737FE9" w14:textId="77777777" w:rsidR="0073717E" w:rsidRPr="0073717E" w:rsidRDefault="0073717E" w:rsidP="0073717E">
      <w:pPr>
        <w:pStyle w:val="ListParagraph"/>
        <w:numPr>
          <w:ilvl w:val="1"/>
          <w:numId w:val="28"/>
        </w:numPr>
        <w:spacing w:line="240" w:lineRule="auto"/>
        <w:rPr>
          <w:lang w:val="en-AE"/>
        </w:rPr>
      </w:pPr>
      <w:r w:rsidRPr="0073717E">
        <w:rPr>
          <w:lang w:val="en-AE"/>
        </w:rPr>
        <w:t xml:space="preserve">Update Options: </w:t>
      </w:r>
    </w:p>
    <w:p w14:paraId="3EFEE204" w14:textId="77777777" w:rsidR="0073717E" w:rsidRPr="0073717E" w:rsidRDefault="0073717E" w:rsidP="0073717E">
      <w:pPr>
        <w:pStyle w:val="ListParagraph"/>
        <w:numPr>
          <w:ilvl w:val="2"/>
          <w:numId w:val="28"/>
        </w:numPr>
        <w:spacing w:line="240" w:lineRule="auto"/>
        <w:rPr>
          <w:lang w:val="en-AE"/>
        </w:rPr>
      </w:pPr>
      <w:r w:rsidRPr="0073717E">
        <w:rPr>
          <w:lang w:val="en-AE"/>
        </w:rPr>
        <w:t>All player attributes modifiable</w:t>
      </w:r>
    </w:p>
    <w:p w14:paraId="53317B29" w14:textId="77777777" w:rsidR="0073717E" w:rsidRPr="0073717E" w:rsidRDefault="0073717E" w:rsidP="0073717E">
      <w:pPr>
        <w:pStyle w:val="ListParagraph"/>
        <w:numPr>
          <w:ilvl w:val="2"/>
          <w:numId w:val="28"/>
        </w:numPr>
        <w:spacing w:line="240" w:lineRule="auto"/>
        <w:rPr>
          <w:lang w:val="en-AE"/>
        </w:rPr>
      </w:pPr>
      <w:r w:rsidRPr="0073717E">
        <w:rPr>
          <w:lang w:val="en-AE"/>
        </w:rPr>
        <w:t>Maintains data integrity</w:t>
      </w:r>
    </w:p>
    <w:p w14:paraId="2C4EA737" w14:textId="77777777" w:rsidR="0073717E" w:rsidRPr="0073717E" w:rsidRDefault="0073717E" w:rsidP="0073717E">
      <w:pPr>
        <w:pStyle w:val="ListParagraph"/>
        <w:numPr>
          <w:ilvl w:val="1"/>
          <w:numId w:val="28"/>
        </w:numPr>
        <w:spacing w:line="240" w:lineRule="auto"/>
        <w:rPr>
          <w:lang w:val="en-AE"/>
        </w:rPr>
      </w:pPr>
      <w:r w:rsidRPr="0073717E">
        <w:rPr>
          <w:lang w:val="en-AE"/>
        </w:rPr>
        <w:t xml:space="preserve">Validation: </w:t>
      </w:r>
    </w:p>
    <w:p w14:paraId="6071C238" w14:textId="77777777" w:rsidR="0073717E" w:rsidRPr="0073717E" w:rsidRDefault="0073717E" w:rsidP="0073717E">
      <w:pPr>
        <w:pStyle w:val="ListParagraph"/>
        <w:numPr>
          <w:ilvl w:val="2"/>
          <w:numId w:val="28"/>
        </w:numPr>
        <w:spacing w:line="240" w:lineRule="auto"/>
        <w:rPr>
          <w:lang w:val="en-AE"/>
        </w:rPr>
      </w:pPr>
      <w:r w:rsidRPr="0073717E">
        <w:rPr>
          <w:lang w:val="en-AE"/>
        </w:rPr>
        <w:t>Duplicate checking</w:t>
      </w:r>
    </w:p>
    <w:p w14:paraId="0734C500" w14:textId="77777777" w:rsidR="0073717E" w:rsidRPr="0073717E" w:rsidRDefault="0073717E" w:rsidP="0073717E">
      <w:pPr>
        <w:pStyle w:val="ListParagraph"/>
        <w:numPr>
          <w:ilvl w:val="2"/>
          <w:numId w:val="28"/>
        </w:numPr>
        <w:spacing w:line="240" w:lineRule="auto"/>
        <w:rPr>
          <w:lang w:val="en-AE"/>
        </w:rPr>
      </w:pPr>
      <w:r w:rsidRPr="0073717E">
        <w:rPr>
          <w:lang w:val="en-AE"/>
        </w:rPr>
        <w:t>Range validation</w:t>
      </w:r>
    </w:p>
    <w:p w14:paraId="0E763EA2" w14:textId="77777777" w:rsidR="0073717E" w:rsidRPr="0073717E" w:rsidRDefault="0073717E" w:rsidP="0073717E">
      <w:pPr>
        <w:pStyle w:val="ListParagraph"/>
        <w:numPr>
          <w:ilvl w:val="2"/>
          <w:numId w:val="28"/>
        </w:numPr>
        <w:spacing w:line="240" w:lineRule="auto"/>
        <w:rPr>
          <w:lang w:val="en-AE"/>
        </w:rPr>
      </w:pPr>
      <w:r w:rsidRPr="0073717E">
        <w:rPr>
          <w:lang w:val="en-AE"/>
        </w:rPr>
        <w:t>Date validation</w:t>
      </w:r>
    </w:p>
    <w:p w14:paraId="141A607D" w14:textId="2AD9EA29" w:rsidR="0073717E" w:rsidRDefault="0073717E" w:rsidP="0073717E">
      <w:pPr>
        <w:pStyle w:val="ListParagraph"/>
        <w:numPr>
          <w:ilvl w:val="0"/>
          <w:numId w:val="30"/>
        </w:numPr>
        <w:spacing w:line="240" w:lineRule="auto"/>
        <w:rPr>
          <w:lang w:val="en-AE"/>
        </w:rPr>
      </w:pPr>
      <w:r w:rsidRPr="0073717E">
        <w:rPr>
          <w:lang w:val="en-AE"/>
        </w:rPr>
        <w:t>Error</w:t>
      </w:r>
      <w:r>
        <w:rPr>
          <w:lang w:val="en-AE"/>
        </w:rPr>
        <w:t xml:space="preserve"> Handling:</w:t>
      </w:r>
    </w:p>
    <w:p w14:paraId="1B1BF462" w14:textId="77777777" w:rsidR="00954AE8" w:rsidRDefault="00F65B35" w:rsidP="00954AE8">
      <w:pPr>
        <w:keepNext/>
        <w:spacing w:line="240" w:lineRule="auto"/>
        <w:ind w:left="360"/>
        <w:jc w:val="center"/>
      </w:pPr>
      <w:r w:rsidRPr="00F65B35">
        <w:rPr>
          <w:lang w:val="en-AE"/>
        </w:rPr>
        <w:lastRenderedPageBreak/>
        <w:drawing>
          <wp:inline distT="0" distB="0" distL="0" distR="0" wp14:anchorId="747F282B" wp14:editId="73E87BAD">
            <wp:extent cx="3277057" cy="676369"/>
            <wp:effectExtent l="0" t="0" r="0" b="9525"/>
            <wp:docPr id="181085902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859022" name="Picture 1" descr="A black screen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DF513" w14:textId="00CB8358" w:rsidR="00F65B35" w:rsidRPr="00F65B35" w:rsidRDefault="00954AE8" w:rsidP="00954AE8">
      <w:pPr>
        <w:pStyle w:val="Caption"/>
        <w:jc w:val="center"/>
        <w:rPr>
          <w:lang w:val="en-AE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2664A">
        <w:rPr>
          <w:noProof/>
        </w:rPr>
        <w:t>11</w:t>
      </w:r>
      <w:r>
        <w:fldChar w:fldCharType="end"/>
      </w:r>
      <w:r>
        <w:t xml:space="preserve"> Error Handling message maker code</w:t>
      </w:r>
    </w:p>
    <w:p w14:paraId="2F635335" w14:textId="14DD22FC" w:rsidR="00F65B35" w:rsidRPr="00F65B35" w:rsidRDefault="00F65B35" w:rsidP="00F65B35">
      <w:pPr>
        <w:pStyle w:val="ListParagraph"/>
        <w:numPr>
          <w:ilvl w:val="0"/>
          <w:numId w:val="30"/>
        </w:numPr>
        <w:spacing w:line="240" w:lineRule="auto"/>
        <w:rPr>
          <w:lang w:val="en-AE"/>
        </w:rPr>
      </w:pPr>
      <w:r w:rsidRPr="00F65B35">
        <w:t>Validation Functions</w:t>
      </w:r>
      <w:r>
        <w:t>:</w:t>
      </w:r>
    </w:p>
    <w:p w14:paraId="7CE617EA" w14:textId="5ACA7277" w:rsidR="00F65B35" w:rsidRPr="00F65B35" w:rsidRDefault="00F65B35" w:rsidP="00F65B35">
      <w:pPr>
        <w:pStyle w:val="ListParagraph"/>
        <w:numPr>
          <w:ilvl w:val="1"/>
          <w:numId w:val="30"/>
        </w:numPr>
        <w:spacing w:line="240" w:lineRule="auto"/>
        <w:rPr>
          <w:lang w:val="en-AE"/>
        </w:rPr>
      </w:pPr>
      <w:r w:rsidRPr="00F65B35">
        <w:t>Kit Number Validation</w:t>
      </w:r>
    </w:p>
    <w:p w14:paraId="077DA655" w14:textId="1220181A" w:rsidR="00F65B35" w:rsidRPr="00F65B35" w:rsidRDefault="00F65B35" w:rsidP="00F65B35">
      <w:pPr>
        <w:pStyle w:val="ListParagraph"/>
        <w:numPr>
          <w:ilvl w:val="1"/>
          <w:numId w:val="30"/>
        </w:numPr>
        <w:spacing w:line="240" w:lineRule="auto"/>
        <w:rPr>
          <w:lang w:val="en-AE"/>
        </w:rPr>
      </w:pPr>
      <w:r w:rsidRPr="00F65B35">
        <w:t>Date Validation</w:t>
      </w:r>
    </w:p>
    <w:p w14:paraId="55455D71" w14:textId="2D4ACEA4" w:rsidR="00F65B35" w:rsidRPr="00F65B35" w:rsidRDefault="00F65B35" w:rsidP="00F65B35">
      <w:pPr>
        <w:pStyle w:val="ListParagraph"/>
        <w:numPr>
          <w:ilvl w:val="1"/>
          <w:numId w:val="30"/>
        </w:numPr>
        <w:spacing w:line="240" w:lineRule="auto"/>
        <w:rPr>
          <w:lang w:val="en-AE"/>
        </w:rPr>
      </w:pPr>
      <w:r w:rsidRPr="00F65B35">
        <w:t>Duplicate Checking</w:t>
      </w:r>
    </w:p>
    <w:p w14:paraId="79DEA5B2" w14:textId="77777777" w:rsidR="00CD4BB8" w:rsidRDefault="00CD4BB8" w:rsidP="0073717E">
      <w:pPr>
        <w:pStyle w:val="Heading1"/>
        <w:spacing w:line="240" w:lineRule="auto"/>
      </w:pPr>
      <w:bookmarkStart w:id="9" w:name="_Toc182510168"/>
      <w:r>
        <w:t>2. Design Solutions</w:t>
      </w:r>
      <w:bookmarkEnd w:id="9"/>
    </w:p>
    <w:p w14:paraId="7074D07A" w14:textId="0C03B7CB" w:rsidR="00F65B35" w:rsidRDefault="00F65B35" w:rsidP="00F65B35">
      <w:pPr>
        <w:pStyle w:val="Heading2"/>
      </w:pPr>
      <w:bookmarkStart w:id="10" w:name="_Toc182510169"/>
      <w:r>
        <w:t>Question 1: Array Utility Functions</w:t>
      </w:r>
      <w:bookmarkEnd w:id="10"/>
    </w:p>
    <w:p w14:paraId="782DCAA7" w14:textId="57A11450" w:rsidR="00C90E33" w:rsidRPr="00C90E33" w:rsidRDefault="00C90E33" w:rsidP="00C90E33">
      <w:pPr>
        <w:rPr>
          <w:lang w:val="en-AE"/>
        </w:rPr>
      </w:pPr>
      <w:r>
        <w:rPr>
          <w:lang w:val="en-AE"/>
        </w:rPr>
        <w:t>M</w:t>
      </w:r>
      <w:r w:rsidRPr="00C90E33">
        <w:rPr>
          <w:lang w:val="en-AE"/>
        </w:rPr>
        <w:t>ain functionalities:</w:t>
      </w:r>
    </w:p>
    <w:p w14:paraId="0FC4625B" w14:textId="77777777" w:rsidR="00C90E33" w:rsidRPr="00C90E33" w:rsidRDefault="00C90E33" w:rsidP="00C90E33">
      <w:pPr>
        <w:numPr>
          <w:ilvl w:val="0"/>
          <w:numId w:val="31"/>
        </w:numPr>
        <w:rPr>
          <w:lang w:val="en-AE"/>
        </w:rPr>
      </w:pPr>
      <w:proofErr w:type="spellStart"/>
      <w:r w:rsidRPr="00C90E33">
        <w:rPr>
          <w:lang w:val="en-AE"/>
        </w:rPr>
        <w:t>isValid</w:t>
      </w:r>
      <w:proofErr w:type="spellEnd"/>
      <w:r w:rsidRPr="00C90E33">
        <w:rPr>
          <w:lang w:val="en-AE"/>
        </w:rPr>
        <w:t>: Checks if a given position in an array is valid based on the array's length.</w:t>
      </w:r>
    </w:p>
    <w:p w14:paraId="7BFDFB78" w14:textId="77777777" w:rsidR="00C90E33" w:rsidRPr="00C90E33" w:rsidRDefault="00C90E33" w:rsidP="00C90E33">
      <w:pPr>
        <w:numPr>
          <w:ilvl w:val="0"/>
          <w:numId w:val="31"/>
        </w:numPr>
        <w:rPr>
          <w:lang w:val="en-AE"/>
        </w:rPr>
      </w:pPr>
      <w:proofErr w:type="spellStart"/>
      <w:r w:rsidRPr="00C90E33">
        <w:rPr>
          <w:lang w:val="en-AE"/>
        </w:rPr>
        <w:t>remove_element</w:t>
      </w:r>
      <w:proofErr w:type="spellEnd"/>
      <w:r w:rsidRPr="00C90E33">
        <w:rPr>
          <w:lang w:val="en-AE"/>
        </w:rPr>
        <w:t>: Removes an element from an array by shifting all subsequent elements up.</w:t>
      </w:r>
    </w:p>
    <w:p w14:paraId="59A5368F" w14:textId="77777777" w:rsidR="00C90E33" w:rsidRPr="00C90E33" w:rsidRDefault="00C90E33" w:rsidP="00C90E33">
      <w:pPr>
        <w:numPr>
          <w:ilvl w:val="0"/>
          <w:numId w:val="31"/>
        </w:numPr>
        <w:rPr>
          <w:lang w:val="en-AE"/>
        </w:rPr>
      </w:pPr>
      <w:proofErr w:type="spellStart"/>
      <w:r w:rsidRPr="00C90E33">
        <w:rPr>
          <w:lang w:val="en-AE"/>
        </w:rPr>
        <w:t>insert_element</w:t>
      </w:r>
      <w:proofErr w:type="spellEnd"/>
      <w:r w:rsidRPr="00C90E33">
        <w:rPr>
          <w:lang w:val="en-AE"/>
        </w:rPr>
        <w:t>: Inserts an element into an array by shifting all subsequent elements down.</w:t>
      </w:r>
    </w:p>
    <w:p w14:paraId="322AF17A" w14:textId="77777777" w:rsidR="00C90E33" w:rsidRPr="00C90E33" w:rsidRDefault="00C90E33" w:rsidP="00C90E33">
      <w:pPr>
        <w:numPr>
          <w:ilvl w:val="0"/>
          <w:numId w:val="31"/>
        </w:numPr>
        <w:rPr>
          <w:lang w:val="en-AE"/>
        </w:rPr>
      </w:pPr>
      <w:r w:rsidRPr="00C90E33">
        <w:rPr>
          <w:lang w:val="en-AE"/>
        </w:rPr>
        <w:t>reshape: Converts a 1D array into a 2D matrix with the specified number of rows and columns.</w:t>
      </w:r>
    </w:p>
    <w:p w14:paraId="347EB3E1" w14:textId="77777777" w:rsidR="00C90E33" w:rsidRPr="00C90E33" w:rsidRDefault="00C90E33" w:rsidP="00C90E33">
      <w:pPr>
        <w:numPr>
          <w:ilvl w:val="0"/>
          <w:numId w:val="31"/>
        </w:numPr>
        <w:rPr>
          <w:lang w:val="en-AE"/>
        </w:rPr>
      </w:pPr>
      <w:proofErr w:type="spellStart"/>
      <w:r w:rsidRPr="00C90E33">
        <w:rPr>
          <w:lang w:val="en-AE"/>
        </w:rPr>
        <w:t>trans_matrix</w:t>
      </w:r>
      <w:proofErr w:type="spellEnd"/>
      <w:r w:rsidRPr="00C90E33">
        <w:rPr>
          <w:lang w:val="en-AE"/>
        </w:rPr>
        <w:t>: Transposes a 2D matrix.</w:t>
      </w:r>
    </w:p>
    <w:p w14:paraId="7BC7A16A" w14:textId="77777777" w:rsidR="00C90E33" w:rsidRPr="00C90E33" w:rsidRDefault="00C90E33" w:rsidP="00C90E33">
      <w:pPr>
        <w:numPr>
          <w:ilvl w:val="0"/>
          <w:numId w:val="31"/>
        </w:numPr>
        <w:rPr>
          <w:lang w:val="en-AE"/>
        </w:rPr>
      </w:pPr>
      <w:proofErr w:type="spellStart"/>
      <w:r w:rsidRPr="00C90E33">
        <w:rPr>
          <w:lang w:val="en-AE"/>
        </w:rPr>
        <w:t>found_duplicate</w:t>
      </w:r>
      <w:proofErr w:type="spellEnd"/>
      <w:r w:rsidRPr="00C90E33">
        <w:rPr>
          <w:lang w:val="en-AE"/>
        </w:rPr>
        <w:t>: Checks if an array contains any duplicate elements.</w:t>
      </w:r>
    </w:p>
    <w:p w14:paraId="687718EC" w14:textId="00F32A95" w:rsidR="00F65B35" w:rsidRPr="00C90E33" w:rsidRDefault="00F65B35" w:rsidP="00F65B35">
      <w:pPr>
        <w:rPr>
          <w:lang w:val="en-AE"/>
        </w:rPr>
      </w:pPr>
    </w:p>
    <w:p w14:paraId="6D87A821" w14:textId="728EB079" w:rsidR="00CD4BB8" w:rsidRDefault="00CD4BB8" w:rsidP="0073717E">
      <w:pPr>
        <w:pStyle w:val="Heading2"/>
        <w:spacing w:line="240" w:lineRule="auto"/>
      </w:pPr>
      <w:bookmarkStart w:id="11" w:name="_Toc182510170"/>
      <w:r>
        <w:t>Question 2: Banking Transaction Processing Pseudocode</w:t>
      </w:r>
      <w:bookmarkEnd w:id="11"/>
      <w:r w:rsidR="001814F2">
        <w:t xml:space="preserve"> </w:t>
      </w:r>
    </w:p>
    <w:p w14:paraId="39987C0D" w14:textId="77777777" w:rsidR="00F65B35" w:rsidRDefault="00CD4BB8" w:rsidP="00F65B35">
      <w:pPr>
        <w:spacing w:line="240" w:lineRule="auto"/>
        <w:rPr>
          <w:lang w:val="en-AE"/>
        </w:rPr>
      </w:pPr>
      <w:r w:rsidRPr="00CD4BB8">
        <w:rPr>
          <w:lang w:val="en-AE"/>
        </w:rPr>
        <w:t>Initialize:</w:t>
      </w:r>
    </w:p>
    <w:p w14:paraId="342B90BB" w14:textId="2E8EDBF1" w:rsidR="00CD4BB8" w:rsidRPr="00CD4BB8" w:rsidRDefault="00CD4BB8" w:rsidP="00F65B35">
      <w:pPr>
        <w:spacing w:line="240" w:lineRule="auto"/>
        <w:rPr>
          <w:lang w:val="en-AE"/>
        </w:rPr>
      </w:pPr>
      <w:r w:rsidRPr="00CD4BB8">
        <w:rPr>
          <w:lang w:val="en-AE"/>
        </w:rPr>
        <w:t>Set balance = 1000</w:t>
      </w:r>
    </w:p>
    <w:p w14:paraId="065C2390" w14:textId="030063AB" w:rsidR="00CD4BB8" w:rsidRPr="00CD4BB8" w:rsidRDefault="00CD4BB8" w:rsidP="00F65B35">
      <w:pPr>
        <w:spacing w:line="240" w:lineRule="auto"/>
        <w:rPr>
          <w:lang w:val="en-AE"/>
        </w:rPr>
      </w:pPr>
      <w:r w:rsidRPr="00CD4BB8">
        <w:rPr>
          <w:lang w:val="en-AE"/>
        </w:rPr>
        <w:t xml:space="preserve">Create arrays: </w:t>
      </w:r>
      <w:proofErr w:type="gramStart"/>
      <w:r w:rsidRPr="00CD4BB8">
        <w:rPr>
          <w:lang w:val="en-AE"/>
        </w:rPr>
        <w:t>transactions[</w:t>
      </w:r>
      <w:proofErr w:type="gramEnd"/>
      <w:r w:rsidRPr="00CD4BB8">
        <w:rPr>
          <w:lang w:val="en-AE"/>
        </w:rPr>
        <w:t xml:space="preserve">], </w:t>
      </w:r>
      <w:proofErr w:type="spellStart"/>
      <w:r w:rsidRPr="00CD4BB8">
        <w:rPr>
          <w:lang w:val="en-AE"/>
        </w:rPr>
        <w:t>tobeprocessed</w:t>
      </w:r>
      <w:proofErr w:type="spellEnd"/>
      <w:r w:rsidRPr="00CD4BB8">
        <w:rPr>
          <w:lang w:val="en-AE"/>
        </w:rPr>
        <w:t>[], processed[]</w:t>
      </w:r>
    </w:p>
    <w:p w14:paraId="2F5FD128" w14:textId="17EBCD2F" w:rsidR="00CD4BB8" w:rsidRPr="00CD4BB8" w:rsidRDefault="00CD4BB8" w:rsidP="00F65B35">
      <w:pPr>
        <w:spacing w:line="240" w:lineRule="auto"/>
        <w:rPr>
          <w:lang w:val="en-AE"/>
        </w:rPr>
      </w:pPr>
      <w:r w:rsidRPr="00CD4BB8">
        <w:rPr>
          <w:lang w:val="en-AE"/>
        </w:rPr>
        <w:t xml:space="preserve">Set counters: </w:t>
      </w:r>
      <w:proofErr w:type="spellStart"/>
      <w:r w:rsidRPr="00CD4BB8">
        <w:rPr>
          <w:lang w:val="en-AE"/>
        </w:rPr>
        <w:t>tobeprocessedCount</w:t>
      </w:r>
      <w:proofErr w:type="spellEnd"/>
      <w:r w:rsidRPr="00CD4BB8">
        <w:rPr>
          <w:lang w:val="en-AE"/>
        </w:rPr>
        <w:t xml:space="preserve"> = 0, </w:t>
      </w:r>
      <w:proofErr w:type="spellStart"/>
      <w:r w:rsidRPr="00CD4BB8">
        <w:rPr>
          <w:lang w:val="en-AE"/>
        </w:rPr>
        <w:t>processedCount</w:t>
      </w:r>
      <w:proofErr w:type="spellEnd"/>
      <w:r w:rsidRPr="00CD4BB8">
        <w:rPr>
          <w:lang w:val="en-AE"/>
        </w:rPr>
        <w:t xml:space="preserve"> = 0</w:t>
      </w:r>
    </w:p>
    <w:p w14:paraId="09E7C96C" w14:textId="77777777" w:rsidR="00CD4BB8" w:rsidRPr="00CD4BB8" w:rsidRDefault="00CD4BB8" w:rsidP="00F65B35">
      <w:pPr>
        <w:spacing w:line="240" w:lineRule="auto"/>
        <w:rPr>
          <w:lang w:val="en-AE"/>
        </w:rPr>
      </w:pPr>
      <w:r w:rsidRPr="00CD4BB8">
        <w:rPr>
          <w:lang w:val="en-AE"/>
        </w:rPr>
        <w:t>Process Transactions:</w:t>
      </w:r>
    </w:p>
    <w:p w14:paraId="1C26D834" w14:textId="652C7FD7" w:rsidR="00CD4BB8" w:rsidRPr="00CD4BB8" w:rsidRDefault="00CD4BB8" w:rsidP="00F65B35">
      <w:pPr>
        <w:spacing w:line="240" w:lineRule="auto"/>
        <w:rPr>
          <w:lang w:val="en-AE"/>
        </w:rPr>
      </w:pPr>
      <w:r w:rsidRPr="00CD4BB8">
        <w:rPr>
          <w:lang w:val="en-AE"/>
        </w:rPr>
        <w:t>FOR each transaction in transactions array:</w:t>
      </w:r>
    </w:p>
    <w:p w14:paraId="7C9E17C0" w14:textId="77777777" w:rsidR="00C93B82" w:rsidRDefault="00CD4BB8" w:rsidP="00F65B35">
      <w:pPr>
        <w:spacing w:line="240" w:lineRule="auto"/>
        <w:rPr>
          <w:lang w:val="en-AE"/>
        </w:rPr>
      </w:pPr>
      <w:r w:rsidRPr="00CD4BB8">
        <w:rPr>
          <w:lang w:val="en-AE"/>
        </w:rPr>
        <w:lastRenderedPageBreak/>
        <w:t>IF transaction is withdrawal AND exceeds balance:</w:t>
      </w:r>
    </w:p>
    <w:p w14:paraId="6D4C3967" w14:textId="2E2FD8D4" w:rsidR="00CD4BB8" w:rsidRPr="00CD4BB8" w:rsidRDefault="00CD4BB8" w:rsidP="00F65B35">
      <w:pPr>
        <w:spacing w:line="240" w:lineRule="auto"/>
        <w:rPr>
          <w:lang w:val="en-AE"/>
        </w:rPr>
      </w:pPr>
      <w:r w:rsidRPr="00CD4BB8">
        <w:rPr>
          <w:lang w:val="en-AE"/>
        </w:rPr>
        <w:t>Print invalid transaction message</w:t>
      </w:r>
    </w:p>
    <w:p w14:paraId="2043182F" w14:textId="58021FAD" w:rsidR="00CD4BB8" w:rsidRPr="00CD4BB8" w:rsidRDefault="00CD4BB8" w:rsidP="00F65B35">
      <w:pPr>
        <w:spacing w:line="240" w:lineRule="auto"/>
        <w:rPr>
          <w:lang w:val="en-AE"/>
        </w:rPr>
      </w:pPr>
      <w:r w:rsidRPr="00CD4BB8">
        <w:rPr>
          <w:lang w:val="en-AE"/>
        </w:rPr>
        <w:t xml:space="preserve">Add to </w:t>
      </w:r>
      <w:proofErr w:type="spellStart"/>
      <w:r w:rsidRPr="00CD4BB8">
        <w:rPr>
          <w:lang w:val="en-AE"/>
        </w:rPr>
        <w:t>tobeprocessed</w:t>
      </w:r>
      <w:proofErr w:type="spellEnd"/>
      <w:r w:rsidRPr="00CD4BB8">
        <w:rPr>
          <w:lang w:val="en-AE"/>
        </w:rPr>
        <w:t xml:space="preserve"> array</w:t>
      </w:r>
    </w:p>
    <w:p w14:paraId="2890E6BC" w14:textId="648624A9" w:rsidR="00CD4BB8" w:rsidRPr="00CD4BB8" w:rsidRDefault="00CD4BB8" w:rsidP="00F65B35">
      <w:pPr>
        <w:spacing w:line="240" w:lineRule="auto"/>
        <w:rPr>
          <w:lang w:val="en-AE"/>
        </w:rPr>
      </w:pPr>
      <w:r w:rsidRPr="00CD4BB8">
        <w:rPr>
          <w:lang w:val="en-AE"/>
        </w:rPr>
        <w:t>Continue to next transaction</w:t>
      </w:r>
    </w:p>
    <w:p w14:paraId="59F092F0" w14:textId="0939480E" w:rsidR="00CD4BB8" w:rsidRPr="00CD4BB8" w:rsidRDefault="00CD4BB8" w:rsidP="00F65B35">
      <w:pPr>
        <w:spacing w:line="240" w:lineRule="auto"/>
        <w:rPr>
          <w:lang w:val="en-AE"/>
        </w:rPr>
      </w:pPr>
      <w:r w:rsidRPr="00CD4BB8">
        <w:rPr>
          <w:lang w:val="en-AE"/>
        </w:rPr>
        <w:t>IF balance is 0:</w:t>
      </w:r>
    </w:p>
    <w:p w14:paraId="7D41D674" w14:textId="758E00B2" w:rsidR="00CD4BB8" w:rsidRPr="00CD4BB8" w:rsidRDefault="00CD4BB8" w:rsidP="00F65B35">
      <w:pPr>
        <w:spacing w:line="240" w:lineRule="auto"/>
        <w:rPr>
          <w:lang w:val="en-AE"/>
        </w:rPr>
      </w:pPr>
      <w:r w:rsidRPr="00CD4BB8">
        <w:rPr>
          <w:lang w:val="en-AE"/>
        </w:rPr>
        <w:t>Print zero balance message</w:t>
      </w:r>
    </w:p>
    <w:p w14:paraId="61CD151A" w14:textId="63BDB508" w:rsidR="00CD4BB8" w:rsidRPr="00CD4BB8" w:rsidRDefault="00CD4BB8" w:rsidP="00F65B35">
      <w:pPr>
        <w:spacing w:line="240" w:lineRule="auto"/>
        <w:rPr>
          <w:lang w:val="en-AE"/>
        </w:rPr>
      </w:pPr>
      <w:r w:rsidRPr="00CD4BB8">
        <w:rPr>
          <w:lang w:val="en-AE"/>
        </w:rPr>
        <w:t xml:space="preserve">Add remaining transactions to </w:t>
      </w:r>
      <w:proofErr w:type="spellStart"/>
      <w:r w:rsidRPr="00CD4BB8">
        <w:rPr>
          <w:lang w:val="en-AE"/>
        </w:rPr>
        <w:t>tobeprocessed</w:t>
      </w:r>
      <w:proofErr w:type="spellEnd"/>
    </w:p>
    <w:p w14:paraId="4D2CBE3D" w14:textId="7FD6E438" w:rsidR="00CD4BB8" w:rsidRPr="00CD4BB8" w:rsidRDefault="00CD4BB8" w:rsidP="00F65B35">
      <w:pPr>
        <w:spacing w:line="240" w:lineRule="auto"/>
        <w:rPr>
          <w:lang w:val="en-AE"/>
        </w:rPr>
      </w:pPr>
      <w:r w:rsidRPr="00CD4BB8">
        <w:rPr>
          <w:lang w:val="en-AE"/>
        </w:rPr>
        <w:t>Break loop</w:t>
      </w:r>
    </w:p>
    <w:p w14:paraId="488B08CB" w14:textId="71FE4342" w:rsidR="00CD4BB8" w:rsidRPr="00CD4BB8" w:rsidRDefault="00CD4BB8" w:rsidP="00F65B35">
      <w:pPr>
        <w:spacing w:line="240" w:lineRule="auto"/>
        <w:rPr>
          <w:lang w:val="en-AE"/>
        </w:rPr>
      </w:pPr>
      <w:r w:rsidRPr="00CD4BB8">
        <w:rPr>
          <w:lang w:val="en-AE"/>
        </w:rPr>
        <w:t>Update balance with transaction</w:t>
      </w:r>
    </w:p>
    <w:p w14:paraId="18DD3D66" w14:textId="6866EB8F" w:rsidR="00CD4BB8" w:rsidRPr="00CD4BB8" w:rsidRDefault="00CD4BB8" w:rsidP="00F65B35">
      <w:pPr>
        <w:spacing w:line="240" w:lineRule="auto"/>
        <w:rPr>
          <w:lang w:val="en-AE"/>
        </w:rPr>
      </w:pPr>
      <w:r w:rsidRPr="00CD4BB8">
        <w:rPr>
          <w:lang w:val="en-AE"/>
        </w:rPr>
        <w:t>Add to processed array</w:t>
      </w:r>
    </w:p>
    <w:p w14:paraId="7B185C93" w14:textId="4F67C189" w:rsidR="00CD4BB8" w:rsidRPr="00CD4BB8" w:rsidRDefault="00CD4BB8" w:rsidP="00F65B35">
      <w:pPr>
        <w:spacing w:line="240" w:lineRule="auto"/>
        <w:rPr>
          <w:lang w:val="en-AE"/>
        </w:rPr>
      </w:pPr>
      <w:r w:rsidRPr="00CD4BB8">
        <w:rPr>
          <w:lang w:val="en-AE"/>
        </w:rPr>
        <w:t>Increment processed counter</w:t>
      </w:r>
    </w:p>
    <w:p w14:paraId="70A46A50" w14:textId="77777777" w:rsidR="00CD4BB8" w:rsidRPr="00CD4BB8" w:rsidRDefault="00CD4BB8" w:rsidP="00F65B35">
      <w:pPr>
        <w:spacing w:line="240" w:lineRule="auto"/>
        <w:rPr>
          <w:lang w:val="en-AE"/>
        </w:rPr>
      </w:pPr>
      <w:r w:rsidRPr="00CD4BB8">
        <w:rPr>
          <w:lang w:val="en-AE"/>
        </w:rPr>
        <w:t>Output Results:</w:t>
      </w:r>
    </w:p>
    <w:p w14:paraId="6E8F6317" w14:textId="149B1659" w:rsidR="00CD4BB8" w:rsidRPr="00CD4BB8" w:rsidRDefault="00CD4BB8" w:rsidP="00F65B35">
      <w:pPr>
        <w:spacing w:line="240" w:lineRule="auto"/>
        <w:rPr>
          <w:lang w:val="en-AE"/>
        </w:rPr>
      </w:pPr>
      <w:r w:rsidRPr="00CD4BB8">
        <w:rPr>
          <w:lang w:val="en-AE"/>
        </w:rPr>
        <w:t>Print final balance</w:t>
      </w:r>
    </w:p>
    <w:p w14:paraId="0DD95614" w14:textId="1CB5039D" w:rsidR="00CD4BB8" w:rsidRPr="00CD4BB8" w:rsidRDefault="00CD4BB8" w:rsidP="00F65B35">
      <w:pPr>
        <w:spacing w:line="240" w:lineRule="auto"/>
        <w:rPr>
          <w:lang w:val="en-AE"/>
        </w:rPr>
      </w:pPr>
      <w:r w:rsidRPr="00CD4BB8">
        <w:rPr>
          <w:lang w:val="en-AE"/>
        </w:rPr>
        <w:t>Print all processed transactions</w:t>
      </w:r>
    </w:p>
    <w:p w14:paraId="460EF307" w14:textId="6758691C" w:rsidR="00CD4BB8" w:rsidRDefault="00CD4BB8" w:rsidP="00F65B35">
      <w:pPr>
        <w:spacing w:line="240" w:lineRule="auto"/>
        <w:rPr>
          <w:lang w:val="en-AE"/>
        </w:rPr>
      </w:pPr>
      <w:r w:rsidRPr="00CD4BB8">
        <w:rPr>
          <w:lang w:val="en-AE"/>
        </w:rPr>
        <w:t>Print all unprocessed transactions</w:t>
      </w:r>
    </w:p>
    <w:p w14:paraId="115878B0" w14:textId="77777777" w:rsidR="001814F2" w:rsidRDefault="001814F2" w:rsidP="0073717E">
      <w:pPr>
        <w:spacing w:line="240" w:lineRule="auto"/>
        <w:rPr>
          <w:lang w:val="en-AE"/>
        </w:rPr>
      </w:pPr>
    </w:p>
    <w:p w14:paraId="0273032F" w14:textId="670A4DD3" w:rsidR="001814F2" w:rsidRDefault="001814F2" w:rsidP="0073717E">
      <w:pPr>
        <w:pStyle w:val="Heading2"/>
        <w:spacing w:line="240" w:lineRule="auto"/>
        <w:rPr>
          <w:noProof/>
          <w:lang w:val="en-AE"/>
        </w:rPr>
      </w:pPr>
      <w:bookmarkStart w:id="12" w:name="_Toc182510171"/>
      <w:r>
        <w:lastRenderedPageBreak/>
        <w:t>Question 2: Banking Transaction Processing</w:t>
      </w:r>
      <w:r>
        <w:rPr>
          <w:noProof/>
          <w:lang w:val="en-AE"/>
        </w:rPr>
        <w:t xml:space="preserve"> Flow chart:</w:t>
      </w:r>
      <w:bookmarkEnd w:id="12"/>
    </w:p>
    <w:p w14:paraId="7FD238C1" w14:textId="77777777" w:rsidR="00C90E33" w:rsidRDefault="001814F2" w:rsidP="00C90E33">
      <w:pPr>
        <w:keepNext/>
        <w:spacing w:line="240" w:lineRule="auto"/>
        <w:jc w:val="center"/>
      </w:pPr>
      <w:r>
        <w:rPr>
          <w:noProof/>
          <w:lang w:val="en-AE"/>
        </w:rPr>
        <w:drawing>
          <wp:inline distT="0" distB="0" distL="0" distR="0" wp14:anchorId="66AE5D2A" wp14:editId="631688E5">
            <wp:extent cx="4607926" cy="5092530"/>
            <wp:effectExtent l="0" t="0" r="2540" b="0"/>
            <wp:docPr id="3124824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569" cy="51020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1E9615" w14:textId="2F1A02A6" w:rsidR="00CD4BB8" w:rsidRDefault="00C90E33" w:rsidP="00C90E33">
      <w:pPr>
        <w:pStyle w:val="Caption"/>
        <w:jc w:val="center"/>
        <w:rPr>
          <w:lang w:val="en-AE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2664A">
        <w:rPr>
          <w:noProof/>
        </w:rPr>
        <w:t>12</w:t>
      </w:r>
      <w:r>
        <w:fldChar w:fldCharType="end"/>
      </w:r>
      <w:r>
        <w:t xml:space="preserve"> Question 2 Code Flow Chart</w:t>
      </w:r>
    </w:p>
    <w:p w14:paraId="0202174A" w14:textId="1F78AADA" w:rsidR="00CD4BB8" w:rsidRDefault="00CD4BB8" w:rsidP="0073717E">
      <w:pPr>
        <w:pStyle w:val="Heading2"/>
        <w:spacing w:line="240" w:lineRule="auto"/>
      </w:pPr>
      <w:bookmarkStart w:id="13" w:name="_Toc182510172"/>
      <w:r w:rsidRPr="00CD4BB8">
        <w:t>Question 3: search_update Function Design</w:t>
      </w:r>
      <w:bookmarkEnd w:id="13"/>
    </w:p>
    <w:p w14:paraId="3A72F159" w14:textId="77777777" w:rsidR="00CD4BB8" w:rsidRPr="00CD4BB8" w:rsidRDefault="00CD4BB8" w:rsidP="0073717E">
      <w:pPr>
        <w:spacing w:line="240" w:lineRule="auto"/>
        <w:rPr>
          <w:lang w:val="en-AE"/>
        </w:rPr>
      </w:pPr>
      <w:r w:rsidRPr="00CD4BB8">
        <w:rPr>
          <w:lang w:val="en-AE"/>
        </w:rPr>
        <w:t>Structure Access Explanation:</w:t>
      </w:r>
    </w:p>
    <w:p w14:paraId="66A1A724" w14:textId="77777777" w:rsidR="00CD4BB8" w:rsidRPr="00CD4BB8" w:rsidRDefault="00CD4BB8" w:rsidP="0073717E">
      <w:pPr>
        <w:numPr>
          <w:ilvl w:val="0"/>
          <w:numId w:val="20"/>
        </w:numPr>
        <w:spacing w:line="240" w:lineRule="auto"/>
        <w:rPr>
          <w:lang w:val="en-AE"/>
        </w:rPr>
      </w:pPr>
      <w:r w:rsidRPr="00CD4BB8">
        <w:rPr>
          <w:lang w:val="en-AE"/>
        </w:rPr>
        <w:t xml:space="preserve">The function accesses struct data through nested structures: </w:t>
      </w:r>
    </w:p>
    <w:p w14:paraId="6295F8AD" w14:textId="47C4CF62" w:rsidR="00CD4BB8" w:rsidRPr="00CD4BB8" w:rsidRDefault="00CD4BB8" w:rsidP="0073717E">
      <w:pPr>
        <w:spacing w:line="240" w:lineRule="auto"/>
        <w:jc w:val="center"/>
        <w:rPr>
          <w:lang w:val="en-AE"/>
        </w:rPr>
      </w:pPr>
      <w:proofErr w:type="spellStart"/>
      <w:r w:rsidRPr="00CD4BB8">
        <w:rPr>
          <w:lang w:val="en-AE"/>
        </w:rPr>
        <w:t>team_t</w:t>
      </w:r>
      <w:proofErr w:type="spellEnd"/>
      <w:r w:rsidRPr="00CD4BB8">
        <w:rPr>
          <w:lang w:val="en-AE"/>
        </w:rPr>
        <w:t xml:space="preserve"> </w:t>
      </w:r>
      <w:proofErr w:type="gramStart"/>
      <w:r w:rsidRPr="00CD4BB8">
        <w:rPr>
          <w:lang w:val="en-AE"/>
        </w:rPr>
        <w:t>teams[</w:t>
      </w:r>
      <w:proofErr w:type="gramEnd"/>
      <w:r w:rsidRPr="00CD4BB8">
        <w:rPr>
          <w:lang w:val="en-AE"/>
        </w:rPr>
        <w:t xml:space="preserve">] -&gt; </w:t>
      </w:r>
      <w:proofErr w:type="spellStart"/>
      <w:r w:rsidRPr="00CD4BB8">
        <w:rPr>
          <w:lang w:val="en-AE"/>
        </w:rPr>
        <w:t>player_t</w:t>
      </w:r>
      <w:proofErr w:type="spellEnd"/>
      <w:r w:rsidRPr="00CD4BB8">
        <w:rPr>
          <w:lang w:val="en-AE"/>
        </w:rPr>
        <w:t xml:space="preserve"> players[] -&gt; Individual fields</w:t>
      </w:r>
    </w:p>
    <w:p w14:paraId="226EB206" w14:textId="77777777" w:rsidR="00CD4BB8" w:rsidRPr="00CD4BB8" w:rsidRDefault="00CD4BB8" w:rsidP="0073717E">
      <w:pPr>
        <w:spacing w:line="240" w:lineRule="auto"/>
        <w:rPr>
          <w:lang w:val="en-AE"/>
        </w:rPr>
      </w:pPr>
      <w:r w:rsidRPr="00CD4BB8">
        <w:rPr>
          <w:lang w:val="en-AE"/>
        </w:rPr>
        <w:t xml:space="preserve">Data access patterns: </w:t>
      </w:r>
    </w:p>
    <w:p w14:paraId="0BB06321" w14:textId="77777777" w:rsidR="00CD4BB8" w:rsidRPr="00CD4BB8" w:rsidRDefault="00CD4BB8" w:rsidP="0073717E">
      <w:pPr>
        <w:numPr>
          <w:ilvl w:val="0"/>
          <w:numId w:val="21"/>
        </w:numPr>
        <w:spacing w:line="240" w:lineRule="auto"/>
        <w:rPr>
          <w:lang w:val="en-AE"/>
        </w:rPr>
      </w:pPr>
      <w:r w:rsidRPr="00CD4BB8">
        <w:rPr>
          <w:lang w:val="en-AE"/>
        </w:rPr>
        <w:t>Direct access: teams[</w:t>
      </w:r>
      <w:proofErr w:type="spellStart"/>
      <w:r w:rsidRPr="00CD4BB8">
        <w:rPr>
          <w:lang w:val="en-AE"/>
        </w:rPr>
        <w:t>i</w:t>
      </w:r>
      <w:proofErr w:type="spellEnd"/>
      <w:r w:rsidRPr="00CD4BB8">
        <w:rPr>
          <w:lang w:val="en-AE"/>
        </w:rPr>
        <w:t>].name</w:t>
      </w:r>
    </w:p>
    <w:p w14:paraId="08D79F64" w14:textId="77777777" w:rsidR="00CD4BB8" w:rsidRPr="00CD4BB8" w:rsidRDefault="00CD4BB8" w:rsidP="0073717E">
      <w:pPr>
        <w:numPr>
          <w:ilvl w:val="0"/>
          <w:numId w:val="21"/>
        </w:numPr>
        <w:spacing w:line="240" w:lineRule="auto"/>
        <w:rPr>
          <w:lang w:val="en-AE"/>
        </w:rPr>
      </w:pPr>
      <w:r w:rsidRPr="00CD4BB8">
        <w:rPr>
          <w:lang w:val="en-AE"/>
        </w:rPr>
        <w:t>Nested access: teams[</w:t>
      </w:r>
      <w:proofErr w:type="spellStart"/>
      <w:r w:rsidRPr="00CD4BB8">
        <w:rPr>
          <w:lang w:val="en-AE"/>
        </w:rPr>
        <w:t>i</w:t>
      </w:r>
      <w:proofErr w:type="spellEnd"/>
      <w:proofErr w:type="gramStart"/>
      <w:r w:rsidRPr="00CD4BB8">
        <w:rPr>
          <w:lang w:val="en-AE"/>
        </w:rPr>
        <w:t>].players</w:t>
      </w:r>
      <w:proofErr w:type="gramEnd"/>
      <w:r w:rsidRPr="00CD4BB8">
        <w:rPr>
          <w:lang w:val="en-AE"/>
        </w:rPr>
        <w:t>[j].name</w:t>
      </w:r>
    </w:p>
    <w:p w14:paraId="530A6DDC" w14:textId="77777777" w:rsidR="00CD4BB8" w:rsidRPr="00CD4BB8" w:rsidRDefault="00CD4BB8" w:rsidP="0073717E">
      <w:pPr>
        <w:numPr>
          <w:ilvl w:val="0"/>
          <w:numId w:val="21"/>
        </w:numPr>
        <w:spacing w:line="240" w:lineRule="auto"/>
        <w:rPr>
          <w:lang w:val="en-AE"/>
        </w:rPr>
      </w:pPr>
      <w:r w:rsidRPr="00CD4BB8">
        <w:rPr>
          <w:lang w:val="en-AE"/>
        </w:rPr>
        <w:lastRenderedPageBreak/>
        <w:t xml:space="preserve">Pointer access: </w:t>
      </w:r>
      <w:proofErr w:type="spellStart"/>
      <w:r w:rsidRPr="00CD4BB8">
        <w:rPr>
          <w:lang w:val="en-AE"/>
        </w:rPr>
        <w:t>player_t</w:t>
      </w:r>
      <w:proofErr w:type="spellEnd"/>
      <w:r w:rsidRPr="00CD4BB8">
        <w:rPr>
          <w:lang w:val="en-AE"/>
        </w:rPr>
        <w:t xml:space="preserve"> *player = &amp;teams[</w:t>
      </w:r>
      <w:proofErr w:type="spellStart"/>
      <w:r w:rsidRPr="00CD4BB8">
        <w:rPr>
          <w:lang w:val="en-AE"/>
        </w:rPr>
        <w:t>foundTeamIndex</w:t>
      </w:r>
      <w:proofErr w:type="spellEnd"/>
      <w:proofErr w:type="gramStart"/>
      <w:r w:rsidRPr="00CD4BB8">
        <w:rPr>
          <w:lang w:val="en-AE"/>
        </w:rPr>
        <w:t>].players</w:t>
      </w:r>
      <w:proofErr w:type="gramEnd"/>
      <w:r w:rsidRPr="00CD4BB8">
        <w:rPr>
          <w:lang w:val="en-AE"/>
        </w:rPr>
        <w:t>[</w:t>
      </w:r>
      <w:proofErr w:type="spellStart"/>
      <w:r w:rsidRPr="00CD4BB8">
        <w:rPr>
          <w:lang w:val="en-AE"/>
        </w:rPr>
        <w:t>foundPlayerIndex</w:t>
      </w:r>
      <w:proofErr w:type="spellEnd"/>
      <w:r w:rsidRPr="00CD4BB8">
        <w:rPr>
          <w:lang w:val="en-AE"/>
        </w:rPr>
        <w:t>]</w:t>
      </w:r>
    </w:p>
    <w:p w14:paraId="05B80FB4" w14:textId="77777777" w:rsidR="00CD4BB8" w:rsidRPr="00CD4BB8" w:rsidRDefault="00CD4BB8" w:rsidP="0073717E">
      <w:pPr>
        <w:spacing w:line="240" w:lineRule="auto"/>
        <w:rPr>
          <w:lang w:val="en-AE"/>
        </w:rPr>
      </w:pPr>
      <w:r w:rsidRPr="00CD4BB8">
        <w:rPr>
          <w:lang w:val="en-AE"/>
        </w:rPr>
        <w:t xml:space="preserve">The </w:t>
      </w:r>
      <w:proofErr w:type="spellStart"/>
      <w:r w:rsidRPr="00CD4BB8">
        <w:rPr>
          <w:lang w:val="en-AE"/>
        </w:rPr>
        <w:t>search_update</w:t>
      </w:r>
      <w:proofErr w:type="spellEnd"/>
      <w:r w:rsidRPr="00CD4BB8">
        <w:rPr>
          <w:lang w:val="en-AE"/>
        </w:rPr>
        <w:t xml:space="preserve"> function follows this workflow:</w:t>
      </w:r>
    </w:p>
    <w:p w14:paraId="013F2351" w14:textId="77777777" w:rsidR="00CD4BB8" w:rsidRPr="00CD4BB8" w:rsidRDefault="00CD4BB8" w:rsidP="0073717E">
      <w:pPr>
        <w:numPr>
          <w:ilvl w:val="0"/>
          <w:numId w:val="22"/>
        </w:numPr>
        <w:spacing w:line="240" w:lineRule="auto"/>
        <w:rPr>
          <w:lang w:val="en-AE"/>
        </w:rPr>
      </w:pPr>
      <w:r w:rsidRPr="00CD4BB8">
        <w:rPr>
          <w:lang w:val="en-AE"/>
        </w:rPr>
        <w:t>Takes user input for search method (name/kit number)</w:t>
      </w:r>
    </w:p>
    <w:p w14:paraId="6E3A935E" w14:textId="77777777" w:rsidR="00CD4BB8" w:rsidRPr="00CD4BB8" w:rsidRDefault="00CD4BB8" w:rsidP="0073717E">
      <w:pPr>
        <w:numPr>
          <w:ilvl w:val="0"/>
          <w:numId w:val="22"/>
        </w:numPr>
        <w:spacing w:line="240" w:lineRule="auto"/>
        <w:rPr>
          <w:lang w:val="en-AE"/>
        </w:rPr>
      </w:pPr>
      <w:r w:rsidRPr="00CD4BB8">
        <w:rPr>
          <w:lang w:val="en-AE"/>
        </w:rPr>
        <w:t>Traverses team and player arrays using nested loops</w:t>
      </w:r>
    </w:p>
    <w:p w14:paraId="58347F26" w14:textId="77777777" w:rsidR="00CD4BB8" w:rsidRPr="00CD4BB8" w:rsidRDefault="00CD4BB8" w:rsidP="0073717E">
      <w:pPr>
        <w:numPr>
          <w:ilvl w:val="0"/>
          <w:numId w:val="22"/>
        </w:numPr>
        <w:spacing w:line="240" w:lineRule="auto"/>
        <w:rPr>
          <w:lang w:val="en-AE"/>
        </w:rPr>
      </w:pPr>
      <w:r w:rsidRPr="00CD4BB8">
        <w:rPr>
          <w:lang w:val="en-AE"/>
        </w:rPr>
        <w:t>Uses pointer to found player for efficient updates</w:t>
      </w:r>
    </w:p>
    <w:p w14:paraId="70FEBFE0" w14:textId="77777777" w:rsidR="00CD4BB8" w:rsidRPr="00CD4BB8" w:rsidRDefault="00CD4BB8" w:rsidP="0073717E">
      <w:pPr>
        <w:numPr>
          <w:ilvl w:val="0"/>
          <w:numId w:val="22"/>
        </w:numPr>
        <w:spacing w:line="240" w:lineRule="auto"/>
        <w:rPr>
          <w:lang w:val="en-AE"/>
        </w:rPr>
      </w:pPr>
      <w:r w:rsidRPr="00CD4BB8">
        <w:rPr>
          <w:lang w:val="en-AE"/>
        </w:rPr>
        <w:t>Implements validation before updates</w:t>
      </w:r>
    </w:p>
    <w:p w14:paraId="7813E3DD" w14:textId="77777777" w:rsidR="00CD4BB8" w:rsidRDefault="00CD4BB8" w:rsidP="0073717E">
      <w:pPr>
        <w:numPr>
          <w:ilvl w:val="0"/>
          <w:numId w:val="22"/>
        </w:numPr>
        <w:spacing w:line="240" w:lineRule="auto"/>
        <w:rPr>
          <w:lang w:val="en-AE"/>
        </w:rPr>
      </w:pPr>
      <w:r w:rsidRPr="00CD4BB8">
        <w:rPr>
          <w:lang w:val="en-AE"/>
        </w:rPr>
        <w:t>Maintains data integrity through duplicate checks</w:t>
      </w:r>
    </w:p>
    <w:p w14:paraId="3F979445" w14:textId="77777777" w:rsidR="001814F2" w:rsidRDefault="001814F2" w:rsidP="0073717E">
      <w:pPr>
        <w:spacing w:line="240" w:lineRule="auto"/>
        <w:rPr>
          <w:lang w:val="en-AE"/>
        </w:rPr>
      </w:pPr>
    </w:p>
    <w:p w14:paraId="3D608D24" w14:textId="02ABB42C" w:rsidR="001814F2" w:rsidRDefault="001814F2" w:rsidP="0073717E">
      <w:pPr>
        <w:pStyle w:val="Heading2"/>
        <w:spacing w:line="240" w:lineRule="auto"/>
      </w:pPr>
      <w:bookmarkStart w:id="14" w:name="_Toc182510173"/>
      <w:r w:rsidRPr="00CD4BB8">
        <w:lastRenderedPageBreak/>
        <w:t>Question 3: search_update Function</w:t>
      </w:r>
      <w:r>
        <w:t xml:space="preserve"> FlowChart</w:t>
      </w:r>
      <w:bookmarkEnd w:id="14"/>
    </w:p>
    <w:p w14:paraId="3EC78052" w14:textId="77777777" w:rsidR="00C90E33" w:rsidRDefault="004F2CA7" w:rsidP="00C90E33">
      <w:pPr>
        <w:keepNext/>
        <w:spacing w:line="240" w:lineRule="auto"/>
        <w:jc w:val="center"/>
      </w:pPr>
      <w:r>
        <w:rPr>
          <w:noProof/>
          <w:lang w:val="en-AE"/>
        </w:rPr>
        <w:drawing>
          <wp:inline distT="0" distB="0" distL="0" distR="0" wp14:anchorId="04EAA7FE" wp14:editId="768EF895">
            <wp:extent cx="4224020" cy="6356832"/>
            <wp:effectExtent l="0" t="0" r="5080" b="6350"/>
            <wp:docPr id="16970482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4" b="1"/>
                    <a:stretch/>
                  </pic:blipFill>
                  <pic:spPr bwMode="auto">
                    <a:xfrm>
                      <a:off x="0" y="0"/>
                      <a:ext cx="4231835" cy="6368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0BD991" w14:textId="68E92444" w:rsidR="001814F2" w:rsidRPr="00CD4BB8" w:rsidRDefault="00C90E33" w:rsidP="00C90E33">
      <w:pPr>
        <w:pStyle w:val="Caption"/>
        <w:jc w:val="center"/>
        <w:rPr>
          <w:lang w:val="en-AE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2664A">
        <w:rPr>
          <w:noProof/>
        </w:rPr>
        <w:t>13</w:t>
      </w:r>
      <w:r>
        <w:fldChar w:fldCharType="end"/>
      </w:r>
      <w:r>
        <w:t xml:space="preserve"> Question 3 Code Flow Chart</w:t>
      </w:r>
    </w:p>
    <w:p w14:paraId="4A406785" w14:textId="77777777" w:rsidR="00CD4BB8" w:rsidRDefault="00CD4BB8" w:rsidP="0073717E">
      <w:pPr>
        <w:pStyle w:val="Heading1"/>
        <w:spacing w:line="240" w:lineRule="auto"/>
      </w:pPr>
      <w:bookmarkStart w:id="15" w:name="_Toc182510174"/>
      <w:r>
        <w:lastRenderedPageBreak/>
        <w:t>3. Testing Evidence and Discussion</w:t>
      </w:r>
      <w:bookmarkEnd w:id="15"/>
    </w:p>
    <w:p w14:paraId="23D037CE" w14:textId="77777777" w:rsidR="00CD4BB8" w:rsidRDefault="00CD4BB8" w:rsidP="0073717E">
      <w:pPr>
        <w:pStyle w:val="Heading2"/>
        <w:spacing w:line="240" w:lineRule="auto"/>
      </w:pPr>
      <w:bookmarkStart w:id="16" w:name="_Toc182510175"/>
      <w:r>
        <w:t>Question 1 Testing Results</w:t>
      </w:r>
      <w:bookmarkEnd w:id="16"/>
    </w:p>
    <w:p w14:paraId="43748BDB" w14:textId="76475F65" w:rsidR="004B388B" w:rsidRPr="004B388B" w:rsidRDefault="004B388B" w:rsidP="0073717E">
      <w:pPr>
        <w:spacing w:line="240" w:lineRule="auto"/>
      </w:pPr>
      <w:r>
        <w:t xml:space="preserve">Test case 1: </w:t>
      </w:r>
      <w:proofErr w:type="spellStart"/>
      <w:r>
        <w:t>isValid</w:t>
      </w:r>
      <w:proofErr w:type="spellEnd"/>
      <w:r>
        <w:t xml:space="preserve"> function testing</w:t>
      </w:r>
    </w:p>
    <w:p w14:paraId="52FDE6BD" w14:textId="77777777" w:rsidR="00C90E33" w:rsidRDefault="004B388B" w:rsidP="00C90E33">
      <w:pPr>
        <w:keepNext/>
        <w:spacing w:line="240" w:lineRule="auto"/>
        <w:jc w:val="center"/>
      </w:pPr>
      <w:r w:rsidRPr="004B388B">
        <w:drawing>
          <wp:inline distT="0" distB="0" distL="0" distR="0" wp14:anchorId="5F15CFE3" wp14:editId="169FB54B">
            <wp:extent cx="3833633" cy="1269242"/>
            <wp:effectExtent l="0" t="0" r="0" b="7620"/>
            <wp:docPr id="190147320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473200" name="Picture 1" descr="A black screen with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78027" cy="12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CC43B" w14:textId="1DCB9CFB" w:rsidR="00BF2E81" w:rsidRDefault="00C90E33" w:rsidP="00C90E33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2664A">
        <w:rPr>
          <w:noProof/>
        </w:rPr>
        <w:t>14</w:t>
      </w:r>
      <w:r>
        <w:fldChar w:fldCharType="end"/>
      </w:r>
      <w:r>
        <w:t xml:space="preserve"> </w:t>
      </w:r>
      <w:proofErr w:type="spellStart"/>
      <w:r>
        <w:t>isValid</w:t>
      </w:r>
      <w:proofErr w:type="spellEnd"/>
      <w:r>
        <w:t xml:space="preserve"> Test Evidence</w:t>
      </w:r>
    </w:p>
    <w:p w14:paraId="00F147DC" w14:textId="77777777" w:rsidR="004B388B" w:rsidRDefault="004B388B" w:rsidP="0073717E">
      <w:pPr>
        <w:spacing w:line="240" w:lineRule="auto"/>
      </w:pPr>
      <w:r w:rsidRPr="004B388B">
        <w:t xml:space="preserve">Test Case 2: </w:t>
      </w:r>
      <w:proofErr w:type="spellStart"/>
      <w:r w:rsidRPr="004B388B">
        <w:t>remove_element</w:t>
      </w:r>
      <w:proofErr w:type="spellEnd"/>
      <w:r w:rsidRPr="004B388B">
        <w:t xml:space="preserve"> demonstration</w:t>
      </w:r>
    </w:p>
    <w:p w14:paraId="206A8E2A" w14:textId="77777777" w:rsidR="00C90E33" w:rsidRDefault="004B388B" w:rsidP="00C90E33">
      <w:pPr>
        <w:keepNext/>
        <w:spacing w:line="240" w:lineRule="auto"/>
        <w:jc w:val="center"/>
      </w:pPr>
      <w:r w:rsidRPr="004B388B">
        <w:drawing>
          <wp:inline distT="0" distB="0" distL="0" distR="0" wp14:anchorId="4560B6ED" wp14:editId="592A556F">
            <wp:extent cx="3739149" cy="2988860"/>
            <wp:effectExtent l="0" t="0" r="0" b="2540"/>
            <wp:docPr id="482492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49231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60033" cy="30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427E8" w14:textId="4B46B15A" w:rsidR="00BF2E81" w:rsidRDefault="00C90E33" w:rsidP="00C90E33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2664A">
        <w:rPr>
          <w:noProof/>
        </w:rPr>
        <w:t>15</w:t>
      </w:r>
      <w:r>
        <w:fldChar w:fldCharType="end"/>
      </w:r>
      <w:r>
        <w:t xml:space="preserve"> </w:t>
      </w:r>
      <w:proofErr w:type="spellStart"/>
      <w:r>
        <w:t>remove_element</w:t>
      </w:r>
      <w:proofErr w:type="spellEnd"/>
      <w:r>
        <w:t xml:space="preserve"> </w:t>
      </w:r>
      <w:r w:rsidRPr="00AC1A3E">
        <w:t>Test Evidence</w:t>
      </w:r>
    </w:p>
    <w:p w14:paraId="1307D0EE" w14:textId="37148051" w:rsidR="004B388B" w:rsidRDefault="004B388B" w:rsidP="0073717E">
      <w:pPr>
        <w:spacing w:line="240" w:lineRule="auto"/>
      </w:pPr>
      <w:r w:rsidRPr="004B388B">
        <w:t xml:space="preserve">Test Case 3: </w:t>
      </w:r>
      <w:proofErr w:type="spellStart"/>
      <w:r w:rsidRPr="004B388B">
        <w:t>remove_element</w:t>
      </w:r>
      <w:proofErr w:type="spellEnd"/>
      <w:r w:rsidRPr="004B388B">
        <w:t xml:space="preserve"> with invalid position</w:t>
      </w:r>
    </w:p>
    <w:p w14:paraId="30562B6E" w14:textId="77777777" w:rsidR="00C90E33" w:rsidRDefault="004B388B" w:rsidP="00C90E33">
      <w:pPr>
        <w:keepNext/>
        <w:spacing w:line="240" w:lineRule="auto"/>
        <w:jc w:val="center"/>
      </w:pPr>
      <w:r w:rsidRPr="004B388B">
        <w:drawing>
          <wp:inline distT="0" distB="0" distL="0" distR="0" wp14:anchorId="7D584E0A" wp14:editId="3D22C652">
            <wp:extent cx="4737133" cy="798394"/>
            <wp:effectExtent l="0" t="0" r="6350" b="1905"/>
            <wp:docPr id="33651562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515626" name="Picture 1" descr="A black background with white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3365" cy="8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D1871" w14:textId="1503DA54" w:rsidR="00BF2E81" w:rsidRDefault="00C90E33" w:rsidP="00C90E33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2664A">
        <w:rPr>
          <w:noProof/>
        </w:rPr>
        <w:t>16</w:t>
      </w:r>
      <w:r>
        <w:fldChar w:fldCharType="end"/>
      </w:r>
      <w:r>
        <w:t xml:space="preserve"> </w:t>
      </w:r>
      <w:proofErr w:type="spellStart"/>
      <w:r>
        <w:t>remove_element</w:t>
      </w:r>
      <w:proofErr w:type="spellEnd"/>
      <w:r>
        <w:t xml:space="preserve"> invalid </w:t>
      </w:r>
      <w:r w:rsidRPr="002958B4">
        <w:t>Test Evidence</w:t>
      </w:r>
    </w:p>
    <w:p w14:paraId="57AC191D" w14:textId="77058D54" w:rsidR="004B388B" w:rsidRDefault="004B388B" w:rsidP="0073717E">
      <w:pPr>
        <w:spacing w:line="240" w:lineRule="auto"/>
      </w:pPr>
      <w:r w:rsidRPr="004B388B">
        <w:lastRenderedPageBreak/>
        <w:t xml:space="preserve">Test Case 4: </w:t>
      </w:r>
      <w:proofErr w:type="spellStart"/>
      <w:r w:rsidRPr="004B388B">
        <w:t>insert_element</w:t>
      </w:r>
      <w:proofErr w:type="spellEnd"/>
      <w:r w:rsidRPr="004B388B">
        <w:t xml:space="preserve"> demonstration</w:t>
      </w:r>
    </w:p>
    <w:p w14:paraId="5E50FF06" w14:textId="77777777" w:rsidR="00C90E33" w:rsidRDefault="004B388B" w:rsidP="00C90E33">
      <w:pPr>
        <w:keepNext/>
        <w:spacing w:line="240" w:lineRule="auto"/>
        <w:jc w:val="center"/>
      </w:pPr>
      <w:r w:rsidRPr="004B388B">
        <w:drawing>
          <wp:inline distT="0" distB="0" distL="0" distR="0" wp14:anchorId="717A3025" wp14:editId="2D2167BB">
            <wp:extent cx="3138985" cy="2580710"/>
            <wp:effectExtent l="0" t="0" r="4445" b="0"/>
            <wp:docPr id="1357194055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194055" name="Picture 1" descr="A computer screen shot of a black scree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46031" cy="258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1D6AF" w14:textId="732BAE4E" w:rsidR="00BF2E81" w:rsidRDefault="00C90E33" w:rsidP="00C90E33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2664A">
        <w:rPr>
          <w:noProof/>
        </w:rPr>
        <w:t>17</w:t>
      </w:r>
      <w:r>
        <w:fldChar w:fldCharType="end"/>
      </w:r>
      <w:r>
        <w:t xml:space="preserve"> </w:t>
      </w:r>
      <w:proofErr w:type="spellStart"/>
      <w:r>
        <w:t>insert_element</w:t>
      </w:r>
      <w:proofErr w:type="spellEnd"/>
      <w:r>
        <w:t xml:space="preserve"> </w:t>
      </w:r>
      <w:r>
        <w:t>Test Evidence</w:t>
      </w:r>
    </w:p>
    <w:p w14:paraId="0BB709CD" w14:textId="0C2BBB22" w:rsidR="004B388B" w:rsidRDefault="004B388B" w:rsidP="0073717E">
      <w:pPr>
        <w:spacing w:line="240" w:lineRule="auto"/>
      </w:pPr>
      <w:r w:rsidRPr="004B388B">
        <w:t xml:space="preserve">Test Case 5: </w:t>
      </w:r>
      <w:proofErr w:type="spellStart"/>
      <w:r w:rsidRPr="004B388B">
        <w:t>insert_element</w:t>
      </w:r>
      <w:proofErr w:type="spellEnd"/>
      <w:r w:rsidRPr="004B388B">
        <w:t xml:space="preserve"> with invalid position</w:t>
      </w:r>
    </w:p>
    <w:p w14:paraId="2522BB7B" w14:textId="77777777" w:rsidR="00C90E33" w:rsidRDefault="004B388B" w:rsidP="00C90E33">
      <w:pPr>
        <w:keepNext/>
        <w:spacing w:line="240" w:lineRule="auto"/>
        <w:jc w:val="center"/>
      </w:pPr>
      <w:r w:rsidRPr="004B388B">
        <w:drawing>
          <wp:inline distT="0" distB="0" distL="0" distR="0" wp14:anchorId="587C4557" wp14:editId="209EE102">
            <wp:extent cx="4058510" cy="620973"/>
            <wp:effectExtent l="0" t="0" r="0" b="8255"/>
            <wp:docPr id="89065130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651303" name="Picture 1" descr="A black background with white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10812" cy="6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5D90C" w14:textId="6806663D" w:rsidR="00BF2E81" w:rsidRDefault="00C90E33" w:rsidP="00C90E33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2664A">
        <w:rPr>
          <w:noProof/>
        </w:rPr>
        <w:t>18</w:t>
      </w:r>
      <w:r>
        <w:fldChar w:fldCharType="end"/>
      </w:r>
      <w:r>
        <w:t xml:space="preserve"> </w:t>
      </w:r>
      <w:proofErr w:type="spellStart"/>
      <w:r>
        <w:t>insert_element</w:t>
      </w:r>
      <w:proofErr w:type="spellEnd"/>
      <w:r>
        <w:t xml:space="preserve"> invalid </w:t>
      </w:r>
      <w:r w:rsidRPr="00803710">
        <w:t>Test Evidence</w:t>
      </w:r>
    </w:p>
    <w:p w14:paraId="277DA4F9" w14:textId="3BE12A92" w:rsidR="004B388B" w:rsidRDefault="004B388B" w:rsidP="0073717E">
      <w:pPr>
        <w:spacing w:line="240" w:lineRule="auto"/>
      </w:pPr>
      <w:r w:rsidRPr="004B388B">
        <w:t>Test case 6: Reshaped 2D array</w:t>
      </w:r>
    </w:p>
    <w:p w14:paraId="2C17C528" w14:textId="77777777" w:rsidR="00C90E33" w:rsidRDefault="00E80038" w:rsidP="00C90E33">
      <w:pPr>
        <w:keepNext/>
        <w:spacing w:line="240" w:lineRule="auto"/>
        <w:jc w:val="center"/>
      </w:pPr>
      <w:r w:rsidRPr="00E80038">
        <w:drawing>
          <wp:inline distT="0" distB="0" distL="0" distR="0" wp14:anchorId="2A355AEF" wp14:editId="5A72A6E1">
            <wp:extent cx="3003008" cy="907576"/>
            <wp:effectExtent l="0" t="0" r="6985" b="6985"/>
            <wp:docPr id="832446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4465" name="Picture 1" descr="A black screen with white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30509" cy="91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BCB13" w14:textId="3C6DFFC9" w:rsidR="00BF2E81" w:rsidRDefault="00C90E33" w:rsidP="00C90E33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2664A">
        <w:rPr>
          <w:noProof/>
        </w:rPr>
        <w:t>19</w:t>
      </w:r>
      <w:r>
        <w:fldChar w:fldCharType="end"/>
      </w:r>
      <w:r>
        <w:t xml:space="preserve"> reshape </w:t>
      </w:r>
      <w:r w:rsidRPr="001058CC">
        <w:t>Test Evidence</w:t>
      </w:r>
    </w:p>
    <w:p w14:paraId="3142F74B" w14:textId="332EDEDD" w:rsidR="004B388B" w:rsidRDefault="004B388B" w:rsidP="0073717E">
      <w:pPr>
        <w:spacing w:line="240" w:lineRule="auto"/>
      </w:pPr>
      <w:r w:rsidRPr="004B388B">
        <w:t>Test case 7: Transposed matrix</w:t>
      </w:r>
    </w:p>
    <w:p w14:paraId="7D272598" w14:textId="77777777" w:rsidR="00C90E33" w:rsidRDefault="00E80038" w:rsidP="00C90E33">
      <w:pPr>
        <w:keepNext/>
        <w:spacing w:line="240" w:lineRule="auto"/>
        <w:jc w:val="center"/>
      </w:pPr>
      <w:r w:rsidRPr="00E80038">
        <w:drawing>
          <wp:inline distT="0" distB="0" distL="0" distR="0" wp14:anchorId="46F45283" wp14:editId="047BA606">
            <wp:extent cx="3025591" cy="914400"/>
            <wp:effectExtent l="0" t="0" r="3810" b="0"/>
            <wp:docPr id="205511114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111144" name="Picture 1" descr="A black screen with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55028" cy="92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3C48E" w14:textId="0602A209" w:rsidR="00BF2E81" w:rsidRDefault="00C90E33" w:rsidP="00C90E33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2664A">
        <w:rPr>
          <w:noProof/>
        </w:rPr>
        <w:t>20</w:t>
      </w:r>
      <w:r>
        <w:fldChar w:fldCharType="end"/>
      </w:r>
      <w:r>
        <w:t xml:space="preserve"> </w:t>
      </w:r>
      <w:proofErr w:type="spellStart"/>
      <w:r>
        <w:t>trans_matrix</w:t>
      </w:r>
      <w:proofErr w:type="spellEnd"/>
      <w:r>
        <w:t xml:space="preserve"> </w:t>
      </w:r>
      <w:r w:rsidRPr="004A697E">
        <w:t>Test Evidence</w:t>
      </w:r>
    </w:p>
    <w:p w14:paraId="37B49567" w14:textId="60E941BA" w:rsidR="004B388B" w:rsidRDefault="004B388B" w:rsidP="0073717E">
      <w:pPr>
        <w:spacing w:line="240" w:lineRule="auto"/>
      </w:pPr>
      <w:r w:rsidRPr="004B388B">
        <w:lastRenderedPageBreak/>
        <w:t xml:space="preserve">Test case 8: </w:t>
      </w:r>
      <w:proofErr w:type="spellStart"/>
      <w:r w:rsidRPr="004B388B">
        <w:t>found_duplicate</w:t>
      </w:r>
      <w:proofErr w:type="spellEnd"/>
      <w:r>
        <w:tab/>
      </w:r>
    </w:p>
    <w:p w14:paraId="13D8FA83" w14:textId="77777777" w:rsidR="00C90E33" w:rsidRDefault="00E80038" w:rsidP="00C90E33">
      <w:pPr>
        <w:keepNext/>
        <w:spacing w:line="240" w:lineRule="auto"/>
        <w:jc w:val="center"/>
      </w:pPr>
      <w:r w:rsidRPr="00E80038">
        <w:drawing>
          <wp:inline distT="0" distB="0" distL="0" distR="0" wp14:anchorId="55D4A5B0" wp14:editId="5E499569">
            <wp:extent cx="4462305" cy="586854"/>
            <wp:effectExtent l="0" t="0" r="0" b="3810"/>
            <wp:docPr id="1046673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67368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71994" cy="58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64253" w14:textId="6F1FA44C" w:rsidR="00BF2E81" w:rsidRPr="00CD4BB8" w:rsidRDefault="00C90E33" w:rsidP="00C90E33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2664A">
        <w:rPr>
          <w:noProof/>
        </w:rPr>
        <w:t>21</w:t>
      </w:r>
      <w:r>
        <w:fldChar w:fldCharType="end"/>
      </w:r>
      <w:r>
        <w:t xml:space="preserve"> </w:t>
      </w:r>
      <w:proofErr w:type="spellStart"/>
      <w:r>
        <w:t>found_duplicate</w:t>
      </w:r>
      <w:proofErr w:type="spellEnd"/>
      <w:r>
        <w:t xml:space="preserve"> </w:t>
      </w:r>
      <w:r w:rsidRPr="00FB0D83">
        <w:t>Test Evidence</w:t>
      </w:r>
    </w:p>
    <w:p w14:paraId="1FBF5D3E" w14:textId="5090BE23" w:rsidR="00CD4BB8" w:rsidRDefault="00CD4BB8" w:rsidP="0073717E">
      <w:pPr>
        <w:pStyle w:val="Heading2"/>
        <w:spacing w:line="240" w:lineRule="auto"/>
      </w:pPr>
      <w:bookmarkStart w:id="17" w:name="_Toc182510176"/>
      <w:r w:rsidRPr="00CD4BB8">
        <w:t>Question 2 Testing Results</w:t>
      </w:r>
      <w:bookmarkEnd w:id="17"/>
    </w:p>
    <w:p w14:paraId="2A7841B3" w14:textId="77777777" w:rsidR="00C90E33" w:rsidRDefault="00E80038" w:rsidP="00C90E33">
      <w:pPr>
        <w:keepNext/>
        <w:spacing w:line="240" w:lineRule="auto"/>
        <w:jc w:val="center"/>
      </w:pPr>
      <w:r w:rsidRPr="00E80038">
        <w:drawing>
          <wp:inline distT="0" distB="0" distL="0" distR="0" wp14:anchorId="65773394" wp14:editId="70ADE335">
            <wp:extent cx="5134692" cy="1790950"/>
            <wp:effectExtent l="0" t="0" r="8890" b="0"/>
            <wp:docPr id="8294159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415965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A7C67" w14:textId="7DFFB86C" w:rsidR="00BF2E81" w:rsidRDefault="00C90E33" w:rsidP="00C90E33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2664A">
        <w:rPr>
          <w:noProof/>
        </w:rPr>
        <w:t>22</w:t>
      </w:r>
      <w:r>
        <w:fldChar w:fldCharType="end"/>
      </w:r>
      <w:r>
        <w:t xml:space="preserve"> Question 2 </w:t>
      </w:r>
      <w:r w:rsidRPr="003A6917">
        <w:t>Test Evidence</w:t>
      </w:r>
    </w:p>
    <w:p w14:paraId="3C82F3BD" w14:textId="38F1923A" w:rsidR="00CD4BB8" w:rsidRDefault="00CD4BB8" w:rsidP="0073717E">
      <w:pPr>
        <w:pStyle w:val="Heading2"/>
        <w:spacing w:line="240" w:lineRule="auto"/>
      </w:pPr>
      <w:bookmarkStart w:id="18" w:name="_Toc182510177"/>
      <w:r w:rsidRPr="00CD4BB8">
        <w:t>Question 3 Testing Results</w:t>
      </w:r>
      <w:bookmarkEnd w:id="18"/>
    </w:p>
    <w:p w14:paraId="64D9B95B" w14:textId="5D90D94F" w:rsidR="00CD4BB8" w:rsidRDefault="00CD4BB8" w:rsidP="0073717E">
      <w:pPr>
        <w:spacing w:line="240" w:lineRule="auto"/>
        <w:rPr>
          <w:lang w:val="en-AE"/>
        </w:rPr>
      </w:pPr>
      <w:r w:rsidRPr="00CD4BB8">
        <w:rPr>
          <w:lang w:val="en-AE"/>
        </w:rPr>
        <w:t xml:space="preserve">Club </w:t>
      </w:r>
      <w:r w:rsidRPr="00CD4BB8">
        <w:rPr>
          <w:lang w:val="en-AE"/>
        </w:rPr>
        <w:t>enrolment</w:t>
      </w:r>
      <w:r>
        <w:rPr>
          <w:lang w:val="en-AE"/>
        </w:rPr>
        <w:t>:</w:t>
      </w:r>
    </w:p>
    <w:p w14:paraId="42C19F60" w14:textId="64E6D7AD" w:rsidR="00C90E33" w:rsidRDefault="0016225A" w:rsidP="00C90E33">
      <w:pPr>
        <w:keepNext/>
        <w:spacing w:line="240" w:lineRule="auto"/>
        <w:jc w:val="center"/>
      </w:pPr>
      <w:r w:rsidRPr="0016225A">
        <w:rPr>
          <w:lang w:val="en-AE"/>
        </w:rPr>
        <w:drawing>
          <wp:inline distT="0" distB="0" distL="0" distR="0" wp14:anchorId="5898CE75" wp14:editId="0D6B4F5B">
            <wp:extent cx="1829055" cy="3124636"/>
            <wp:effectExtent l="0" t="0" r="0" b="0"/>
            <wp:docPr id="1512751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75150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0E33">
        <w:rPr>
          <w:lang w:val="en-AE"/>
        </w:rPr>
        <w:t xml:space="preserve"> </w:t>
      </w:r>
      <w:r w:rsidR="00C90E33" w:rsidRPr="0016225A">
        <w:rPr>
          <w:lang w:val="en-AE"/>
        </w:rPr>
        <w:drawing>
          <wp:inline distT="0" distB="0" distL="0" distR="0" wp14:anchorId="3C160FC4" wp14:editId="3567A9B8">
            <wp:extent cx="2624389" cy="3121640"/>
            <wp:effectExtent l="0" t="0" r="5080" b="3175"/>
            <wp:docPr id="8620639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063948" name="Picture 1" descr="A screen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36347" cy="313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C5AF7" w14:textId="5318358D" w:rsidR="00BF2E81" w:rsidRPr="00CD4BB8" w:rsidRDefault="00C90E33" w:rsidP="00C90E33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2664A">
        <w:rPr>
          <w:noProof/>
        </w:rPr>
        <w:t>23</w:t>
      </w:r>
      <w:r>
        <w:fldChar w:fldCharType="end"/>
      </w:r>
      <w:r>
        <w:t xml:space="preserve"> Enrolment </w:t>
      </w:r>
      <w:r w:rsidRPr="006E1DC9">
        <w:t>Test Evidence</w:t>
      </w:r>
      <w:r w:rsidR="0016225A">
        <w:rPr>
          <w:lang w:val="en-AE"/>
        </w:rPr>
        <w:t xml:space="preserve"> </w:t>
      </w:r>
    </w:p>
    <w:p w14:paraId="0FA8D6EA" w14:textId="6F3C41DB" w:rsidR="00CD4BB8" w:rsidRDefault="00CD4BB8" w:rsidP="0073717E">
      <w:pPr>
        <w:spacing w:line="240" w:lineRule="auto"/>
        <w:rPr>
          <w:lang w:val="en-AE"/>
        </w:rPr>
      </w:pPr>
      <w:r w:rsidRPr="00CD4BB8">
        <w:rPr>
          <w:lang w:val="en-AE"/>
        </w:rPr>
        <w:lastRenderedPageBreak/>
        <w:t>Player addition</w:t>
      </w:r>
      <w:r>
        <w:rPr>
          <w:lang w:val="en-AE"/>
        </w:rPr>
        <w:t>:</w:t>
      </w:r>
    </w:p>
    <w:p w14:paraId="6F905183" w14:textId="77777777" w:rsidR="00C90E33" w:rsidRDefault="0016225A" w:rsidP="00C90E33">
      <w:pPr>
        <w:keepNext/>
        <w:spacing w:line="240" w:lineRule="auto"/>
        <w:jc w:val="center"/>
      </w:pPr>
      <w:r w:rsidRPr="0016225A">
        <w:rPr>
          <w:lang w:val="en-AE"/>
        </w:rPr>
        <w:drawing>
          <wp:inline distT="0" distB="0" distL="0" distR="0" wp14:anchorId="20E1AC8B" wp14:editId="4CC89089">
            <wp:extent cx="3870432" cy="3350525"/>
            <wp:effectExtent l="0" t="0" r="0" b="2540"/>
            <wp:docPr id="1222577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577022" name="Picture 1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82416" cy="336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7A299" w14:textId="5F151FE5" w:rsidR="00BF2E81" w:rsidRDefault="00C90E33" w:rsidP="00C90E33">
      <w:pPr>
        <w:pStyle w:val="Caption"/>
        <w:jc w:val="center"/>
        <w:rPr>
          <w:lang w:val="en-AE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2664A">
        <w:rPr>
          <w:noProof/>
        </w:rPr>
        <w:t>24</w:t>
      </w:r>
      <w:r>
        <w:fldChar w:fldCharType="end"/>
      </w:r>
      <w:r>
        <w:t xml:space="preserve"> Player addition </w:t>
      </w:r>
      <w:r w:rsidRPr="003F6BBC">
        <w:t>Test Eviden</w:t>
      </w:r>
      <w:r>
        <w:t>c</w:t>
      </w:r>
      <w:r w:rsidRPr="003F6BBC">
        <w:t>e</w:t>
      </w:r>
    </w:p>
    <w:p w14:paraId="32A60457" w14:textId="77777777" w:rsidR="00C90E33" w:rsidRDefault="0016225A" w:rsidP="00C90E33">
      <w:pPr>
        <w:keepNext/>
        <w:spacing w:line="240" w:lineRule="auto"/>
        <w:jc w:val="center"/>
      </w:pPr>
      <w:r w:rsidRPr="0016225A">
        <w:rPr>
          <w:lang w:val="en-AE"/>
        </w:rPr>
        <w:drawing>
          <wp:inline distT="0" distB="0" distL="0" distR="0" wp14:anchorId="01EB8E0B" wp14:editId="55254CD6">
            <wp:extent cx="3877216" cy="2467319"/>
            <wp:effectExtent l="0" t="0" r="9525" b="9525"/>
            <wp:docPr id="205705860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058604" name="Picture 1" descr="A screen 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A4E75" w14:textId="5E2E269F" w:rsidR="0016225A" w:rsidRDefault="00C90E33" w:rsidP="00C90E33">
      <w:pPr>
        <w:pStyle w:val="Caption"/>
        <w:jc w:val="center"/>
        <w:rPr>
          <w:lang w:val="en-AE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2664A">
        <w:rPr>
          <w:noProof/>
        </w:rPr>
        <w:t>25</w:t>
      </w:r>
      <w:r>
        <w:fldChar w:fldCharType="end"/>
      </w:r>
      <w:r>
        <w:t xml:space="preserve"> Player addition proof in Club Statistics</w:t>
      </w:r>
    </w:p>
    <w:p w14:paraId="3D1B1741" w14:textId="77777777" w:rsidR="00BF2E81" w:rsidRDefault="00BF2E81" w:rsidP="0016225A">
      <w:pPr>
        <w:spacing w:line="240" w:lineRule="auto"/>
        <w:jc w:val="center"/>
        <w:rPr>
          <w:lang w:val="en-AE"/>
        </w:rPr>
      </w:pPr>
    </w:p>
    <w:p w14:paraId="36C3FBB9" w14:textId="77777777" w:rsidR="00C90E33" w:rsidRDefault="00C90E33" w:rsidP="0016225A">
      <w:pPr>
        <w:spacing w:line="240" w:lineRule="auto"/>
        <w:jc w:val="center"/>
        <w:rPr>
          <w:lang w:val="en-AE"/>
        </w:rPr>
      </w:pPr>
    </w:p>
    <w:p w14:paraId="73B05952" w14:textId="77777777" w:rsidR="00C90E33" w:rsidRDefault="00C90E33" w:rsidP="0016225A">
      <w:pPr>
        <w:spacing w:line="240" w:lineRule="auto"/>
        <w:jc w:val="center"/>
        <w:rPr>
          <w:lang w:val="en-AE"/>
        </w:rPr>
      </w:pPr>
    </w:p>
    <w:p w14:paraId="22BF43E2" w14:textId="77777777" w:rsidR="00C90E33" w:rsidRPr="00CD4BB8" w:rsidRDefault="00C90E33" w:rsidP="0016225A">
      <w:pPr>
        <w:spacing w:line="240" w:lineRule="auto"/>
        <w:jc w:val="center"/>
        <w:rPr>
          <w:lang w:val="en-AE"/>
        </w:rPr>
      </w:pPr>
    </w:p>
    <w:p w14:paraId="359A6868" w14:textId="77777777" w:rsidR="00C90E33" w:rsidRDefault="00CD4BB8" w:rsidP="0073717E">
      <w:pPr>
        <w:spacing w:line="240" w:lineRule="auto"/>
        <w:rPr>
          <w:lang w:val="en-AE"/>
        </w:rPr>
      </w:pPr>
      <w:r w:rsidRPr="00CD4BB8">
        <w:rPr>
          <w:lang w:val="en-AE"/>
        </w:rPr>
        <w:lastRenderedPageBreak/>
        <w:t>Search and update functionality verified</w:t>
      </w:r>
      <w:r>
        <w:rPr>
          <w:lang w:val="en-AE"/>
        </w:rPr>
        <w:t>:</w:t>
      </w:r>
    </w:p>
    <w:p w14:paraId="7B532CB3" w14:textId="77777777" w:rsidR="00C90E33" w:rsidRDefault="00C90E33" w:rsidP="00C90E33">
      <w:pPr>
        <w:keepNext/>
        <w:spacing w:line="240" w:lineRule="auto"/>
        <w:jc w:val="center"/>
      </w:pPr>
      <w:r w:rsidRPr="0016225A">
        <w:rPr>
          <w:lang w:val="en-AE"/>
        </w:rPr>
        <w:drawing>
          <wp:inline distT="0" distB="0" distL="0" distR="0" wp14:anchorId="5BEEC0FE" wp14:editId="02168666">
            <wp:extent cx="1571913" cy="3287348"/>
            <wp:effectExtent l="0" t="0" r="9525" b="8890"/>
            <wp:docPr id="17969057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905703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87315" cy="331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Pr="00BF2E81">
        <w:rPr>
          <w:noProof/>
        </w:rPr>
        <w:drawing>
          <wp:inline distT="0" distB="0" distL="0" distR="0" wp14:anchorId="6B3037BB" wp14:editId="29634B59">
            <wp:extent cx="1531850" cy="3288370"/>
            <wp:effectExtent l="0" t="0" r="0" b="7620"/>
            <wp:docPr id="18596552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655217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41125" cy="330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AE"/>
        </w:rPr>
        <w:t xml:space="preserve"> </w:t>
      </w:r>
      <w:r w:rsidRPr="00BF2E81">
        <w:rPr>
          <w:lang w:val="en-AE"/>
        </w:rPr>
        <w:drawing>
          <wp:inline distT="0" distB="0" distL="0" distR="0" wp14:anchorId="6E3A3ABA" wp14:editId="298402D2">
            <wp:extent cx="1477697" cy="3268639"/>
            <wp:effectExtent l="0" t="0" r="8255" b="8255"/>
            <wp:docPr id="4371037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103790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80522" cy="327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99657" w14:textId="1C6FDEA7" w:rsidR="00CD4BB8" w:rsidRDefault="00C90E33" w:rsidP="00C90E33">
      <w:pPr>
        <w:pStyle w:val="Caption"/>
        <w:jc w:val="center"/>
        <w:rPr>
          <w:lang w:val="en-AE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2664A">
        <w:rPr>
          <w:noProof/>
        </w:rPr>
        <w:t>26</w:t>
      </w:r>
      <w:r>
        <w:fldChar w:fldCharType="end"/>
      </w:r>
      <w:r>
        <w:t xml:space="preserve"> Update Function</w:t>
      </w:r>
      <w:r w:rsidR="00F20CF4">
        <w:t xml:space="preserve">ality for several cases </w:t>
      </w:r>
      <w:r w:rsidR="00F20CF4">
        <w:t xml:space="preserve">Test </w:t>
      </w:r>
      <w:proofErr w:type="gramStart"/>
      <w:r w:rsidR="00F20CF4">
        <w:t>Evidence</w:t>
      </w:r>
      <w:r w:rsidR="00F20CF4">
        <w:t>s</w:t>
      </w:r>
      <w:proofErr w:type="gramEnd"/>
    </w:p>
    <w:p w14:paraId="2D18C57C" w14:textId="77777777" w:rsidR="00F20CF4" w:rsidRDefault="00F20CF4" w:rsidP="00F20CF4">
      <w:pPr>
        <w:keepNext/>
        <w:spacing w:line="240" w:lineRule="auto"/>
      </w:pPr>
      <w:r w:rsidRPr="00BF2E81">
        <w:rPr>
          <w:lang w:val="en-AE"/>
        </w:rPr>
        <w:drawing>
          <wp:anchor distT="0" distB="0" distL="114300" distR="114300" simplePos="0" relativeHeight="251660288" behindDoc="0" locked="0" layoutInCell="1" allowOverlap="1" wp14:anchorId="39D99401" wp14:editId="7FE3414B">
            <wp:simplePos x="0" y="0"/>
            <wp:positionH relativeFrom="column">
              <wp:posOffset>2157730</wp:posOffset>
            </wp:positionH>
            <wp:positionV relativeFrom="paragraph">
              <wp:posOffset>567093</wp:posOffset>
            </wp:positionV>
            <wp:extent cx="3227070" cy="1014095"/>
            <wp:effectExtent l="0" t="0" r="0" b="0"/>
            <wp:wrapNone/>
            <wp:docPr id="20079841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984160" name="Picture 1" descr="A screenshot of a computer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707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F2E81">
        <w:rPr>
          <w:noProof/>
        </w:rPr>
        <w:drawing>
          <wp:anchor distT="0" distB="0" distL="114300" distR="114300" simplePos="0" relativeHeight="251661312" behindDoc="0" locked="0" layoutInCell="1" allowOverlap="1" wp14:anchorId="037B9F90" wp14:editId="6780E462">
            <wp:simplePos x="0" y="0"/>
            <wp:positionH relativeFrom="column">
              <wp:posOffset>2159000</wp:posOffset>
            </wp:positionH>
            <wp:positionV relativeFrom="paragraph">
              <wp:posOffset>1674040</wp:posOffset>
            </wp:positionV>
            <wp:extent cx="3274060" cy="818515"/>
            <wp:effectExtent l="0" t="0" r="2540" b="635"/>
            <wp:wrapNone/>
            <wp:docPr id="24855783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557839" name="Picture 1" descr="A black background with white text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406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2E81" w:rsidRPr="00BF2E81">
        <w:rPr>
          <w:noProof/>
        </w:rPr>
        <w:drawing>
          <wp:inline distT="0" distB="0" distL="0" distR="0" wp14:anchorId="47930E63" wp14:editId="1FC60F5A">
            <wp:extent cx="2115403" cy="3020221"/>
            <wp:effectExtent l="0" t="0" r="0" b="8890"/>
            <wp:docPr id="9597276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727675" name="Picture 1" descr="A screenshot of a computer pro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22486" cy="303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D0189" w14:textId="58F5E18A" w:rsidR="00F20CF4" w:rsidRDefault="00F20CF4" w:rsidP="00F20CF4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2664A">
        <w:rPr>
          <w:noProof/>
        </w:rPr>
        <w:t>27</w:t>
      </w:r>
      <w:r>
        <w:fldChar w:fldCharType="end"/>
      </w:r>
      <w:r>
        <w:t xml:space="preserve"> More Update Functionality </w:t>
      </w:r>
      <w:r w:rsidRPr="00746E5D">
        <w:t xml:space="preserve">Test </w:t>
      </w:r>
      <w:proofErr w:type="gramStart"/>
      <w:r w:rsidRPr="00746E5D">
        <w:t>Evidence</w:t>
      </w:r>
      <w:r>
        <w:t>s</w:t>
      </w:r>
      <w:proofErr w:type="gramEnd"/>
    </w:p>
    <w:p w14:paraId="5F1AC11E" w14:textId="29514034" w:rsidR="00BF2E81" w:rsidRDefault="00F20CF4" w:rsidP="00F20CF4">
      <w:pPr>
        <w:spacing w:line="240" w:lineRule="auto"/>
        <w:rPr>
          <w:noProof/>
        </w:rPr>
      </w:pPr>
      <w:r>
        <w:rPr>
          <w:lang w:val="en-AE"/>
        </w:rPr>
        <w:t xml:space="preserve"> </w:t>
      </w:r>
    </w:p>
    <w:p w14:paraId="2093D0CB" w14:textId="62B2E118" w:rsidR="00BF2E81" w:rsidRPr="00CD4BB8" w:rsidRDefault="00BF2E81" w:rsidP="00F20CF4">
      <w:pPr>
        <w:spacing w:line="240" w:lineRule="auto"/>
        <w:rPr>
          <w:noProof/>
        </w:rPr>
      </w:pPr>
    </w:p>
    <w:p w14:paraId="052AEE1B" w14:textId="27FC1C2E" w:rsidR="00CD4BB8" w:rsidRDefault="00CD4BB8" w:rsidP="0073717E">
      <w:pPr>
        <w:spacing w:line="240" w:lineRule="auto"/>
        <w:rPr>
          <w:lang w:val="en-AE"/>
        </w:rPr>
      </w:pPr>
      <w:r w:rsidRPr="00CD4BB8">
        <w:rPr>
          <w:lang w:val="en-AE"/>
        </w:rPr>
        <w:lastRenderedPageBreak/>
        <w:t>Statistics display correctly formatted</w:t>
      </w:r>
      <w:r>
        <w:rPr>
          <w:lang w:val="en-AE"/>
        </w:rPr>
        <w:t>:</w:t>
      </w:r>
    </w:p>
    <w:p w14:paraId="130B4ECC" w14:textId="77777777" w:rsidR="00F20CF4" w:rsidRDefault="0016225A" w:rsidP="00F20CF4">
      <w:pPr>
        <w:keepNext/>
        <w:spacing w:line="240" w:lineRule="auto"/>
        <w:jc w:val="center"/>
      </w:pPr>
      <w:r w:rsidRPr="0016225A">
        <w:drawing>
          <wp:inline distT="0" distB="0" distL="0" distR="0" wp14:anchorId="261457B9" wp14:editId="75761132">
            <wp:extent cx="3886742" cy="3772426"/>
            <wp:effectExtent l="0" t="0" r="0" b="0"/>
            <wp:docPr id="2143490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49067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F6CE4" w14:textId="0E4EFD2B" w:rsidR="0016225A" w:rsidRDefault="00F20CF4" w:rsidP="00F20CF4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2664A">
        <w:rPr>
          <w:noProof/>
        </w:rPr>
        <w:t>28</w:t>
      </w:r>
      <w:r>
        <w:fldChar w:fldCharType="end"/>
      </w:r>
      <w:r>
        <w:t xml:space="preserve"> Statistics Display Test Evidence</w:t>
      </w:r>
    </w:p>
    <w:p w14:paraId="70393F52" w14:textId="6D6B4655" w:rsidR="0016225A" w:rsidRDefault="0016225A" w:rsidP="0016225A">
      <w:pPr>
        <w:spacing w:line="240" w:lineRule="auto"/>
      </w:pPr>
      <w:r>
        <w:t>Invalid Entries Tests:</w:t>
      </w:r>
    </w:p>
    <w:p w14:paraId="3EEA0D68" w14:textId="77777777" w:rsidR="00F20CF4" w:rsidRDefault="0016225A" w:rsidP="00BF2E81">
      <w:pPr>
        <w:spacing w:line="240" w:lineRule="auto"/>
        <w:jc w:val="center"/>
      </w:pPr>
      <w:r w:rsidRPr="0016225A">
        <w:drawing>
          <wp:inline distT="0" distB="0" distL="0" distR="0" wp14:anchorId="3F9161B7" wp14:editId="0DB8D6C2">
            <wp:extent cx="3019846" cy="1162212"/>
            <wp:effectExtent l="0" t="0" r="9525" b="0"/>
            <wp:docPr id="152823419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234195" name="Picture 1" descr="A screen 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C31A7" w14:textId="77777777" w:rsidR="00F20CF4" w:rsidRDefault="0016225A" w:rsidP="00F20CF4">
      <w:pPr>
        <w:keepNext/>
        <w:spacing w:line="240" w:lineRule="auto"/>
        <w:jc w:val="center"/>
      </w:pPr>
      <w:r w:rsidRPr="0016225A">
        <w:drawing>
          <wp:inline distT="0" distB="0" distL="0" distR="0" wp14:anchorId="33F1FF73" wp14:editId="57F64C23">
            <wp:extent cx="3012197" cy="1323832"/>
            <wp:effectExtent l="0" t="0" r="0" b="0"/>
            <wp:docPr id="57297286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972862" name="Picture 1" descr="A screenshot of a computer pro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18347" cy="13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E7209" w14:textId="0A1C005C" w:rsidR="0016225A" w:rsidRDefault="00F20CF4" w:rsidP="00F20CF4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2664A">
        <w:rPr>
          <w:noProof/>
        </w:rPr>
        <w:t>29</w:t>
      </w:r>
      <w:r>
        <w:fldChar w:fldCharType="end"/>
      </w:r>
      <w:r>
        <w:t xml:space="preserve"> Invalid Entries, Duplicates and such </w:t>
      </w:r>
      <w:r w:rsidRPr="00571FA8">
        <w:t>Test Evidence</w:t>
      </w:r>
    </w:p>
    <w:p w14:paraId="19B0E5AC" w14:textId="77777777" w:rsidR="00F20CF4" w:rsidRDefault="00F20CF4" w:rsidP="00F20CF4"/>
    <w:p w14:paraId="51EAA4F0" w14:textId="3AA183DB" w:rsidR="00F20CF4" w:rsidRDefault="00F20CF4" w:rsidP="00F20CF4">
      <w:pPr>
        <w:pStyle w:val="Heading1"/>
      </w:pPr>
      <w:bookmarkStart w:id="19" w:name="_Toc182510178"/>
      <w:r>
        <w:lastRenderedPageBreak/>
        <w:t>GitHub Page:</w:t>
      </w:r>
      <w:bookmarkEnd w:id="19"/>
    </w:p>
    <w:p w14:paraId="465F8BEF" w14:textId="10C6C311" w:rsidR="00F20CF4" w:rsidRPr="00F20CF4" w:rsidRDefault="00F20CF4" w:rsidP="00F20CF4">
      <w:pPr>
        <w:jc w:val="center"/>
        <w:rPr>
          <w:i/>
          <w:iCs/>
          <w:u w:val="single"/>
        </w:rPr>
      </w:pPr>
      <w:r w:rsidRPr="00F20CF4">
        <w:rPr>
          <w:i/>
          <w:iCs/>
          <w:u w:val="single"/>
        </w:rPr>
        <w:t>https://github.com/AIsmail17/CSCI291-Lab-3-Evidence.git</w:t>
      </w:r>
    </w:p>
    <w:sectPr w:rsidR="00F20CF4" w:rsidRPr="00F20CF4">
      <w:footerReference w:type="default" r:id="rId44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E527BA" w14:textId="77777777" w:rsidR="00FE2FC9" w:rsidRDefault="00FE2FC9" w:rsidP="00C6554A">
      <w:pPr>
        <w:spacing w:before="0" w:after="0" w:line="240" w:lineRule="auto"/>
      </w:pPr>
      <w:r>
        <w:separator/>
      </w:r>
    </w:p>
  </w:endnote>
  <w:endnote w:type="continuationSeparator" w:id="0">
    <w:p w14:paraId="2D684099" w14:textId="77777777" w:rsidR="00FE2FC9" w:rsidRDefault="00FE2FC9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B55CE9" w14:textId="77777777" w:rsidR="00000000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2B4294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9842DA" w14:textId="77777777" w:rsidR="00FE2FC9" w:rsidRDefault="00FE2FC9" w:rsidP="00C6554A">
      <w:pPr>
        <w:spacing w:before="0" w:after="0" w:line="240" w:lineRule="auto"/>
      </w:pPr>
      <w:r>
        <w:separator/>
      </w:r>
    </w:p>
  </w:footnote>
  <w:footnote w:type="continuationSeparator" w:id="0">
    <w:p w14:paraId="52774BB4" w14:textId="77777777" w:rsidR="00FE2FC9" w:rsidRDefault="00FE2FC9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C037484"/>
    <w:multiLevelType w:val="multilevel"/>
    <w:tmpl w:val="81400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0DD850AA"/>
    <w:multiLevelType w:val="multilevel"/>
    <w:tmpl w:val="8E585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E9B04FD"/>
    <w:multiLevelType w:val="multilevel"/>
    <w:tmpl w:val="40EAC6D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1C667AD"/>
    <w:multiLevelType w:val="multilevel"/>
    <w:tmpl w:val="58E6D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5BF4EB3"/>
    <w:multiLevelType w:val="multilevel"/>
    <w:tmpl w:val="E850EF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8B569E8"/>
    <w:multiLevelType w:val="hybridMultilevel"/>
    <w:tmpl w:val="93DE5638"/>
    <w:lvl w:ilvl="0" w:tplc="4C09000F">
      <w:start w:val="1"/>
      <w:numFmt w:val="decimal"/>
      <w:lvlText w:val="%1."/>
      <w:lvlJc w:val="left"/>
      <w:pPr>
        <w:ind w:left="720" w:hanging="360"/>
      </w:p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CCF4CC3"/>
    <w:multiLevelType w:val="multilevel"/>
    <w:tmpl w:val="21EE3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1EB3495"/>
    <w:multiLevelType w:val="hybridMultilevel"/>
    <w:tmpl w:val="C9FA2C46"/>
    <w:lvl w:ilvl="0" w:tplc="4C09000F">
      <w:start w:val="1"/>
      <w:numFmt w:val="decimal"/>
      <w:lvlText w:val="%1."/>
      <w:lvlJc w:val="left"/>
      <w:pPr>
        <w:ind w:left="720" w:hanging="360"/>
      </w:p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703A9B"/>
    <w:multiLevelType w:val="multilevel"/>
    <w:tmpl w:val="FB14EA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15A6CEF"/>
    <w:multiLevelType w:val="multilevel"/>
    <w:tmpl w:val="A8625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4657F66"/>
    <w:multiLevelType w:val="multilevel"/>
    <w:tmpl w:val="B2AE3D5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75F246F"/>
    <w:multiLevelType w:val="multilevel"/>
    <w:tmpl w:val="D2640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FAA11C6"/>
    <w:multiLevelType w:val="hybridMultilevel"/>
    <w:tmpl w:val="3BB86B32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98B0F47"/>
    <w:multiLevelType w:val="multilevel"/>
    <w:tmpl w:val="B59CC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A915B4F"/>
    <w:multiLevelType w:val="multilevel"/>
    <w:tmpl w:val="8182F0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E3E6DDA"/>
    <w:multiLevelType w:val="hybridMultilevel"/>
    <w:tmpl w:val="63F07D80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68329071">
    <w:abstractNumId w:val="9"/>
  </w:num>
  <w:num w:numId="2" w16cid:durableId="969825195">
    <w:abstractNumId w:val="8"/>
  </w:num>
  <w:num w:numId="3" w16cid:durableId="337386390">
    <w:abstractNumId w:val="8"/>
  </w:num>
  <w:num w:numId="4" w16cid:durableId="714622429">
    <w:abstractNumId w:val="9"/>
  </w:num>
  <w:num w:numId="5" w16cid:durableId="1020863199">
    <w:abstractNumId w:val="22"/>
  </w:num>
  <w:num w:numId="6" w16cid:durableId="728501055">
    <w:abstractNumId w:val="10"/>
  </w:num>
  <w:num w:numId="7" w16cid:durableId="1087846961">
    <w:abstractNumId w:val="12"/>
  </w:num>
  <w:num w:numId="8" w16cid:durableId="964626475">
    <w:abstractNumId w:val="7"/>
  </w:num>
  <w:num w:numId="9" w16cid:durableId="948245798">
    <w:abstractNumId w:val="6"/>
  </w:num>
  <w:num w:numId="10" w16cid:durableId="1621185562">
    <w:abstractNumId w:val="5"/>
  </w:num>
  <w:num w:numId="11" w16cid:durableId="1551499419">
    <w:abstractNumId w:val="4"/>
  </w:num>
  <w:num w:numId="12" w16cid:durableId="131027905">
    <w:abstractNumId w:val="3"/>
  </w:num>
  <w:num w:numId="13" w16cid:durableId="2034189836">
    <w:abstractNumId w:val="2"/>
  </w:num>
  <w:num w:numId="14" w16cid:durableId="1080101829">
    <w:abstractNumId w:val="1"/>
  </w:num>
  <w:num w:numId="15" w16cid:durableId="1728411039">
    <w:abstractNumId w:val="0"/>
  </w:num>
  <w:num w:numId="16" w16cid:durableId="800608622">
    <w:abstractNumId w:val="11"/>
  </w:num>
  <w:num w:numId="17" w16cid:durableId="1295331215">
    <w:abstractNumId w:val="21"/>
  </w:num>
  <w:num w:numId="18" w16cid:durableId="1446191508">
    <w:abstractNumId w:val="15"/>
  </w:num>
  <w:num w:numId="19" w16cid:durableId="885947819">
    <w:abstractNumId w:val="24"/>
  </w:num>
  <w:num w:numId="20" w16cid:durableId="172889160">
    <w:abstractNumId w:val="16"/>
  </w:num>
  <w:num w:numId="21" w16cid:durableId="1329822756">
    <w:abstractNumId w:val="18"/>
  </w:num>
  <w:num w:numId="22" w16cid:durableId="1930695189">
    <w:abstractNumId w:val="20"/>
  </w:num>
  <w:num w:numId="23" w16cid:durableId="140002914">
    <w:abstractNumId w:val="14"/>
  </w:num>
  <w:num w:numId="24" w16cid:durableId="1101335716">
    <w:abstractNumId w:val="17"/>
  </w:num>
  <w:num w:numId="25" w16cid:durableId="1007102832">
    <w:abstractNumId w:val="19"/>
  </w:num>
  <w:num w:numId="26" w16cid:durableId="1596745471">
    <w:abstractNumId w:val="26"/>
  </w:num>
  <w:num w:numId="27" w16cid:durableId="1794133478">
    <w:abstractNumId w:val="13"/>
  </w:num>
  <w:num w:numId="28" w16cid:durableId="1874347028">
    <w:abstractNumId w:val="25"/>
  </w:num>
  <w:num w:numId="29" w16cid:durableId="1631934149">
    <w:abstractNumId w:val="23"/>
  </w:num>
  <w:num w:numId="30" w16cid:durableId="1325666210">
    <w:abstractNumId w:val="28"/>
  </w:num>
  <w:num w:numId="31" w16cid:durableId="1669166441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6C5"/>
    <w:rsid w:val="0016225A"/>
    <w:rsid w:val="001814F2"/>
    <w:rsid w:val="0022664A"/>
    <w:rsid w:val="002554CD"/>
    <w:rsid w:val="00293B83"/>
    <w:rsid w:val="002B4294"/>
    <w:rsid w:val="002C1F14"/>
    <w:rsid w:val="00333D0D"/>
    <w:rsid w:val="004B388B"/>
    <w:rsid w:val="004C049F"/>
    <w:rsid w:val="004F2CA7"/>
    <w:rsid w:val="005000E2"/>
    <w:rsid w:val="00604E77"/>
    <w:rsid w:val="006443CD"/>
    <w:rsid w:val="006A3CE7"/>
    <w:rsid w:val="00700288"/>
    <w:rsid w:val="0073717E"/>
    <w:rsid w:val="0092496E"/>
    <w:rsid w:val="00954AE8"/>
    <w:rsid w:val="00A23EE3"/>
    <w:rsid w:val="00A92236"/>
    <w:rsid w:val="00BF2E81"/>
    <w:rsid w:val="00C526A6"/>
    <w:rsid w:val="00C6554A"/>
    <w:rsid w:val="00C90E33"/>
    <w:rsid w:val="00C93B82"/>
    <w:rsid w:val="00CD4BB8"/>
    <w:rsid w:val="00E80038"/>
    <w:rsid w:val="00ED7C44"/>
    <w:rsid w:val="00F02334"/>
    <w:rsid w:val="00F20CF4"/>
    <w:rsid w:val="00F65B35"/>
    <w:rsid w:val="00FA46C5"/>
    <w:rsid w:val="00FE2FC9"/>
    <w:rsid w:val="00FF6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E9A8CC"/>
  <w15:chartTrackingRefBased/>
  <w15:docId w15:val="{7ED973B1-A893-49FB-BFBE-D8987397B7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TOCHeading">
    <w:name w:val="TOC Heading"/>
    <w:basedOn w:val="Heading1"/>
    <w:next w:val="Normal"/>
    <w:uiPriority w:val="39"/>
    <w:unhideWhenUsed/>
    <w:qFormat/>
    <w:rsid w:val="00FA46C5"/>
    <w:pPr>
      <w:spacing w:before="240" w:after="0" w:line="259" w:lineRule="auto"/>
      <w:contextualSpacing w:val="0"/>
      <w:outlineLvl w:val="9"/>
    </w:pPr>
    <w:rPr>
      <w:szCs w:val="32"/>
    </w:rPr>
  </w:style>
  <w:style w:type="paragraph" w:customStyle="1" w:styleId="whitespace-pre-wrap">
    <w:name w:val="whitespace-pre-wrap"/>
    <w:basedOn w:val="Normal"/>
    <w:rsid w:val="00CD4B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AE" w:eastAsia="en-AE"/>
    </w:rPr>
  </w:style>
  <w:style w:type="character" w:styleId="Strong">
    <w:name w:val="Strong"/>
    <w:basedOn w:val="DefaultParagraphFont"/>
    <w:uiPriority w:val="22"/>
    <w:qFormat/>
    <w:rsid w:val="00CD4BB8"/>
    <w:rPr>
      <w:b/>
      <w:bCs/>
    </w:rPr>
  </w:style>
  <w:style w:type="paragraph" w:styleId="ListParagraph">
    <w:name w:val="List Paragraph"/>
    <w:basedOn w:val="Normal"/>
    <w:uiPriority w:val="34"/>
    <w:unhideWhenUsed/>
    <w:qFormat/>
    <w:rsid w:val="00CD4BB8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C526A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20CF4"/>
    <w:pPr>
      <w:tabs>
        <w:tab w:val="right" w:leader="dot" w:pos="8630"/>
      </w:tabs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703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1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3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65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7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35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1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17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5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0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2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1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8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1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6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1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7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75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0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65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7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34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47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47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2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4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23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9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4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8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9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1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6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52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8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31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17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8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39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8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6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34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2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43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0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4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65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1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7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21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5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68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7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glossaryDocument" Target="glossary/document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abde\AppData\Roaming\Microsoft\Templates\Student%20report%20with%20phot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AF8007B35F39435A84D02FA160EF00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C5DFB5-E1F0-45B9-86D1-4FB95EB8F043}"/>
      </w:docPartPr>
      <w:docPartBody>
        <w:p w:rsidR="00000000" w:rsidRDefault="000B4F2F" w:rsidP="000B4F2F">
          <w:pPr>
            <w:pStyle w:val="AF8007B35F39435A84D02FA160EF000A"/>
          </w:pPr>
          <w:bookmarkStart w:id="0" w:name="_GoBack"/>
          <w:bookmarkEnd w:id="0"/>
          <w:r>
            <w:t>Name</w:t>
          </w:r>
        </w:p>
      </w:docPartBody>
    </w:docPart>
    <w:docPart>
      <w:docPartPr>
        <w:name w:val="894F4DA762BB4DCD8892A599A040DDB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24FFBC7-F103-4EB4-9DC6-9E386D8AEA50}"/>
      </w:docPartPr>
      <w:docPartBody>
        <w:p w:rsidR="00000000" w:rsidRDefault="000B4F2F" w:rsidP="000B4F2F">
          <w:pPr>
            <w:pStyle w:val="894F4DA762BB4DCD8892A599A040DDBB"/>
          </w:pPr>
          <w:r>
            <w:t>Course Title</w:t>
          </w:r>
        </w:p>
      </w:docPartBody>
    </w:docPart>
    <w:docPart>
      <w:docPartPr>
        <w:name w:val="B9D71D16A82A4854903F88E5EAA0CD3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313D13-9A06-4F8E-9D53-6E457E768194}"/>
      </w:docPartPr>
      <w:docPartBody>
        <w:p w:rsidR="00000000" w:rsidRDefault="000B4F2F" w:rsidP="000B4F2F">
          <w:pPr>
            <w:pStyle w:val="B9D71D16A82A4854903F88E5EAA0CD31"/>
          </w:pPr>
          <w:r>
            <w:t>Date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num w:numId="1" w16cid:durableId="198125952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F2F"/>
    <w:rsid w:val="000B4F2F"/>
    <w:rsid w:val="002C1F14"/>
    <w:rsid w:val="00942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E" w:eastAsia="en-AE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942C4E45677421CA91AC6C607552ACA">
    <w:name w:val="1942C4E45677421CA91AC6C607552ACA"/>
  </w:style>
  <w:style w:type="paragraph" w:customStyle="1" w:styleId="3EB113A534EF40FB841FDAA9A03AE667">
    <w:name w:val="3EB113A534EF40FB841FDAA9A03AE667"/>
  </w:style>
  <w:style w:type="paragraph" w:customStyle="1" w:styleId="81E677F0A4E14F73B10D03D30AC3F5E8">
    <w:name w:val="81E677F0A4E14F73B10D03D30AC3F5E8"/>
  </w:style>
  <w:style w:type="paragraph" w:customStyle="1" w:styleId="FA70414A50B1468C805F5749C6F283A3">
    <w:name w:val="FA70414A50B1468C805F5749C6F283A3"/>
  </w:style>
  <w:style w:type="paragraph" w:customStyle="1" w:styleId="37E6FAAE82FA46F8954683C2DFF8E6BF">
    <w:name w:val="37E6FAAE82FA46F8954683C2DFF8E6BF"/>
  </w:style>
  <w:style w:type="paragraph" w:customStyle="1" w:styleId="0E53AF814E0D40A5BC39057B2041B5AE">
    <w:name w:val="0E53AF814E0D40A5BC39057B2041B5AE"/>
  </w:style>
  <w:style w:type="paragraph" w:customStyle="1" w:styleId="4C68BE31F2474566927061AA5C4877B7">
    <w:name w:val="4C68BE31F2474566927061AA5C4877B7"/>
  </w:style>
  <w:style w:type="paragraph" w:styleId="ListBullet">
    <w:name w:val="List Bullet"/>
    <w:basedOn w:val="Normal"/>
    <w:uiPriority w:val="10"/>
    <w:unhideWhenUsed/>
    <w:qFormat/>
    <w:pPr>
      <w:numPr>
        <w:numId w:val="1"/>
      </w:numPr>
      <w:spacing w:before="120" w:after="200" w:line="264" w:lineRule="auto"/>
    </w:pPr>
    <w:rPr>
      <w:rFonts w:eastAsiaTheme="minorHAnsi"/>
      <w:color w:val="595959" w:themeColor="text1" w:themeTint="A6"/>
      <w:kern w:val="0"/>
      <w:sz w:val="22"/>
      <w:szCs w:val="22"/>
      <w:lang w:val="en-US" w:eastAsia="en-US"/>
      <w14:ligatures w14:val="none"/>
    </w:rPr>
  </w:style>
  <w:style w:type="paragraph" w:customStyle="1" w:styleId="EE41AD987AB54B509359F0677C709AF1">
    <w:name w:val="EE41AD987AB54B509359F0677C709AF1"/>
  </w:style>
  <w:style w:type="paragraph" w:customStyle="1" w:styleId="7A25F84CCDEB46D5A1F36F6EE19AB16C">
    <w:name w:val="7A25F84CCDEB46D5A1F36F6EE19AB16C"/>
  </w:style>
  <w:style w:type="paragraph" w:customStyle="1" w:styleId="FCD01D07BDC54AEDB7FBA2B1BD694966">
    <w:name w:val="FCD01D07BDC54AEDB7FBA2B1BD694966"/>
  </w:style>
  <w:style w:type="paragraph" w:customStyle="1" w:styleId="AF8007B35F39435A84D02FA160EF000A">
    <w:name w:val="AF8007B35F39435A84D02FA160EF000A"/>
    <w:rsid w:val="000B4F2F"/>
  </w:style>
  <w:style w:type="paragraph" w:customStyle="1" w:styleId="894F4DA762BB4DCD8892A599A040DDBB">
    <w:name w:val="894F4DA762BB4DCD8892A599A040DDBB"/>
    <w:rsid w:val="000B4F2F"/>
  </w:style>
  <w:style w:type="paragraph" w:customStyle="1" w:styleId="B9D71D16A82A4854903F88E5EAA0CD31">
    <w:name w:val="B9D71D16A82A4854903F88E5EAA0CD31"/>
    <w:rsid w:val="000B4F2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photo.dotx</Template>
  <TotalTime>2756</TotalTime>
  <Pages>19</Pages>
  <Words>1383</Words>
  <Characters>7889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Ismail</dc:creator>
  <cp:keywords/>
  <dc:description/>
  <cp:lastModifiedBy>Ahmed Ismail</cp:lastModifiedBy>
  <cp:revision>1</cp:revision>
  <cp:lastPrinted>2024-11-14T17:01:00Z</cp:lastPrinted>
  <dcterms:created xsi:type="dcterms:W3CDTF">2024-11-12T19:10:00Z</dcterms:created>
  <dcterms:modified xsi:type="dcterms:W3CDTF">2024-11-14T17:06:00Z</dcterms:modified>
</cp:coreProperties>
</file>